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Default="00EF0BE4">
      <w:pPr>
        <w:spacing w:after="160"/>
        <w:jc w:val="both"/>
        <w:rPr>
          <w:szCs w:val="20"/>
        </w:rPr>
      </w:pPr>
      <w:r>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Default="00847078">
      <w:pPr>
        <w:spacing w:after="160"/>
        <w:jc w:val="both"/>
        <w:rPr>
          <w:szCs w:val="20"/>
        </w:rPr>
      </w:pPr>
    </w:p>
    <w:p w14:paraId="6B5AA6AE" w14:textId="77777777" w:rsidR="00847078" w:rsidRDefault="00847078">
      <w:pPr>
        <w:spacing w:after="160"/>
        <w:jc w:val="both"/>
        <w:rPr>
          <w:szCs w:val="20"/>
        </w:rPr>
      </w:pPr>
    </w:p>
    <w:p w14:paraId="0B68D54C" w14:textId="0EF07637" w:rsidR="004C49C4" w:rsidRDefault="00B86373">
      <w:pPr>
        <w:spacing w:after="160"/>
        <w:jc w:val="both"/>
        <w:rPr>
          <w:szCs w:val="20"/>
        </w:rPr>
      </w:pPr>
      <w:r>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TableGrid"/>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14:paraId="7E54F08D" w14:textId="77777777" w:rsidTr="0060186C">
        <w:tc>
          <w:tcPr>
            <w:tcW w:w="2188" w:type="dxa"/>
          </w:tcPr>
          <w:p w14:paraId="32CD3FE9" w14:textId="56EE4C42" w:rsidR="004C49C4" w:rsidRPr="00427ACD" w:rsidRDefault="004C49C4">
            <w:pPr>
              <w:spacing w:after="160"/>
              <w:jc w:val="both"/>
              <w:rPr>
                <w:sz w:val="28"/>
                <w:szCs w:val="28"/>
              </w:rPr>
            </w:pPr>
          </w:p>
        </w:tc>
        <w:tc>
          <w:tcPr>
            <w:tcW w:w="8727" w:type="dxa"/>
          </w:tcPr>
          <w:p w14:paraId="3627073B" w14:textId="34F36D4D" w:rsidR="004C49C4" w:rsidRPr="00123F46" w:rsidRDefault="00427ACD" w:rsidP="00A01448">
            <w:pPr>
              <w:spacing w:after="0"/>
              <w:ind w:hanging="386"/>
              <w:jc w:val="right"/>
              <w:rPr>
                <w:b/>
                <w:bCs/>
                <w:color w:val="F5A157" w:themeColor="accent1"/>
                <w:sz w:val="80"/>
                <w:szCs w:val="80"/>
              </w:rPr>
            </w:pPr>
            <w:r w:rsidRPr="00123F46">
              <w:rPr>
                <w:color w:val="F5A157" w:themeColor="accent1"/>
                <w:sz w:val="80"/>
                <w:szCs w:val="80"/>
              </w:rPr>
              <w:t xml:space="preserve">CATALOGUE </w:t>
            </w:r>
            <w:r w:rsidRPr="00123F46">
              <w:rPr>
                <w:color w:val="F5A157" w:themeColor="accent1"/>
                <w:sz w:val="56"/>
                <w:szCs w:val="56"/>
              </w:rPr>
              <w:t>DES</w:t>
            </w:r>
            <w:r w:rsidRPr="00123F46">
              <w:rPr>
                <w:b/>
                <w:bCs/>
                <w:color w:val="F5A157" w:themeColor="accent1"/>
                <w:sz w:val="56"/>
                <w:szCs w:val="56"/>
              </w:rPr>
              <w:t xml:space="preserve"> </w:t>
            </w:r>
            <w:r w:rsidRPr="003E5969">
              <w:rPr>
                <w:b/>
                <w:bCs/>
                <w:color w:val="F5A157" w:themeColor="accent1"/>
                <w:w w:val="80"/>
                <w:kern w:val="24"/>
                <w:sz w:val="128"/>
                <w:szCs w:val="128"/>
              </w:rPr>
              <w:t>FORMATIONS</w:t>
            </w:r>
          </w:p>
          <w:p w14:paraId="0719A829" w14:textId="2F9B6601" w:rsidR="004C49C4" w:rsidRPr="003E5969" w:rsidRDefault="00427ACD" w:rsidP="006F03FB">
            <w:pPr>
              <w:spacing w:after="160"/>
              <w:jc w:val="right"/>
              <w:rPr>
                <w:b/>
                <w:bCs/>
                <w:color w:val="FFFFFF" w:themeColor="background1"/>
                <w:sz w:val="136"/>
                <w:szCs w:val="136"/>
              </w:rPr>
            </w:pPr>
            <w:r w:rsidRPr="003E5969">
              <w:rPr>
                <w:b/>
                <w:bCs/>
                <w:color w:val="FFFFFF" w:themeColor="background1"/>
                <w:sz w:val="136"/>
                <w:szCs w:val="136"/>
              </w:rPr>
              <w:t>20</w:t>
            </w:r>
            <w:r w:rsidRPr="003E5969">
              <w:rPr>
                <w:b/>
                <w:bCs/>
                <w:color w:val="D51038" w:themeColor="accent3"/>
                <w:sz w:val="136"/>
                <w:szCs w:val="136"/>
              </w:rPr>
              <w:t>25</w:t>
            </w:r>
          </w:p>
        </w:tc>
      </w:tr>
      <w:tr w:rsidR="0060186C" w14:paraId="08BC56D6" w14:textId="77777777" w:rsidTr="0060186C">
        <w:tc>
          <w:tcPr>
            <w:tcW w:w="2188" w:type="dxa"/>
          </w:tcPr>
          <w:p w14:paraId="3B2BFDC8" w14:textId="3FD54F58" w:rsidR="0060186C" w:rsidRPr="00427ACD" w:rsidRDefault="0060186C" w:rsidP="0060186C">
            <w:pPr>
              <w:spacing w:after="160"/>
              <w:jc w:val="both"/>
              <w:rPr>
                <w:sz w:val="28"/>
                <w:szCs w:val="28"/>
              </w:rPr>
            </w:pPr>
          </w:p>
        </w:tc>
        <w:tc>
          <w:tcPr>
            <w:tcW w:w="8727" w:type="dxa"/>
          </w:tcPr>
          <w:p w14:paraId="0275F151" w14:textId="77777777" w:rsidR="003E5969" w:rsidRPr="003E5969" w:rsidRDefault="003E5969" w:rsidP="0060186C">
            <w:pPr>
              <w:spacing w:after="160"/>
              <w:jc w:val="both"/>
              <w:rPr>
                <w:color w:val="FFFFFF" w:themeColor="background1"/>
                <w:sz w:val="18"/>
                <w:szCs w:val="18"/>
              </w:rPr>
            </w:pPr>
          </w:p>
          <w:p w14:paraId="11BB09CB" w14:textId="3013CB95" w:rsidR="0060186C" w:rsidRPr="003E5969" w:rsidRDefault="0060186C" w:rsidP="0060186C">
            <w:pPr>
              <w:spacing w:after="160"/>
              <w:jc w:val="both"/>
              <w:rPr>
                <w:color w:val="FFFFFF" w:themeColor="background1"/>
                <w:sz w:val="24"/>
                <w:szCs w:val="24"/>
              </w:rPr>
            </w:pPr>
            <w:r w:rsidRPr="003E5969">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3E5969" w:rsidRDefault="0060186C" w:rsidP="0060186C">
            <w:pPr>
              <w:spacing w:after="160"/>
              <w:jc w:val="both"/>
              <w:rPr>
                <w:color w:val="FFFFFF" w:themeColor="background1"/>
                <w:sz w:val="24"/>
                <w:szCs w:val="24"/>
              </w:rPr>
            </w:pPr>
            <w:r w:rsidRPr="003E5969">
              <w:rPr>
                <w:color w:val="FFFFFF" w:themeColor="background1"/>
                <w:sz w:val="24"/>
                <w:szCs w:val="24"/>
              </w:rPr>
              <w:t>Selon les thématiques, ces formations s’adressent aux professionnels, personnes accompagnées et bénévoles.</w:t>
            </w:r>
          </w:p>
          <w:p w14:paraId="21B3C5EA" w14:textId="6F500416" w:rsidR="0060186C" w:rsidRPr="0060186C" w:rsidRDefault="0060186C" w:rsidP="0060186C">
            <w:pPr>
              <w:spacing w:after="160"/>
              <w:jc w:val="both"/>
              <w:rPr>
                <w:color w:val="FFFFFF" w:themeColor="background1"/>
                <w:sz w:val="14"/>
                <w:szCs w:val="14"/>
              </w:rPr>
            </w:pPr>
          </w:p>
        </w:tc>
      </w:tr>
      <w:tr w:rsidR="004C49C4" w14:paraId="632E44E4" w14:textId="77777777" w:rsidTr="0060186C">
        <w:tc>
          <w:tcPr>
            <w:tcW w:w="2188" w:type="dxa"/>
          </w:tcPr>
          <w:p w14:paraId="47D640FF" w14:textId="20991F91" w:rsidR="004C49C4" w:rsidRPr="00427ACD" w:rsidRDefault="004C49C4">
            <w:pPr>
              <w:spacing w:after="160"/>
              <w:jc w:val="both"/>
              <w:rPr>
                <w:sz w:val="28"/>
                <w:szCs w:val="28"/>
              </w:rPr>
            </w:pPr>
          </w:p>
        </w:tc>
        <w:tc>
          <w:tcPr>
            <w:tcW w:w="8727" w:type="dxa"/>
          </w:tcPr>
          <w:p w14:paraId="2417BAF8" w14:textId="7B57D652" w:rsidR="007464EE" w:rsidRDefault="004C49C4" w:rsidP="007464EE">
            <w:pPr>
              <w:spacing w:after="0"/>
              <w:rPr>
                <w:color w:val="BEE5FF" w:themeColor="accent2" w:themeTint="33"/>
              </w:rPr>
            </w:pPr>
            <w:r w:rsidRPr="0049009F">
              <w:rPr>
                <w:color w:val="BEE5FF" w:themeColor="accent2" w:themeTint="33"/>
              </w:rPr>
              <w:t xml:space="preserve">FÉDÉRATION SANTÉ HABITAT </w:t>
            </w:r>
          </w:p>
          <w:p w14:paraId="29E36A23" w14:textId="77777777" w:rsidR="007464EE" w:rsidRDefault="004C49C4" w:rsidP="007464EE">
            <w:pPr>
              <w:spacing w:after="0"/>
              <w:rPr>
                <w:color w:val="BEE5FF" w:themeColor="accent2" w:themeTint="33"/>
              </w:rPr>
            </w:pPr>
            <w:r w:rsidRPr="0049009F">
              <w:rPr>
                <w:color w:val="BEE5FF" w:themeColor="accent2" w:themeTint="33"/>
              </w:rPr>
              <w:t xml:space="preserve">6 rue du Chemin Vert, 75011 Paris </w:t>
            </w:r>
          </w:p>
          <w:p w14:paraId="3560116F" w14:textId="2002E3A1" w:rsidR="004C49C4" w:rsidRPr="00503CF5" w:rsidRDefault="004C49C4" w:rsidP="007464EE">
            <w:pPr>
              <w:spacing w:after="0"/>
              <w:rPr>
                <w:color w:val="BEE5FF" w:themeColor="accent2" w:themeTint="33"/>
                <w:lang w:val="en-US"/>
              </w:rPr>
            </w:pPr>
            <w:r w:rsidRPr="00503CF5">
              <w:rPr>
                <w:color w:val="BEE5FF" w:themeColor="accent2" w:themeTint="33"/>
                <w:lang w:val="en-US"/>
              </w:rPr>
              <w:t xml:space="preserve">01 48 05 55 54 </w:t>
            </w:r>
            <w:r w:rsidRPr="00503CF5">
              <w:rPr>
                <w:rFonts w:ascii="Arial" w:hAnsi="Arial" w:cs="Arial"/>
                <w:color w:val="BEE5FF" w:themeColor="accent2" w:themeTint="33"/>
                <w:lang w:val="en-US"/>
              </w:rPr>
              <w:t>│</w:t>
            </w:r>
            <w:r w:rsidRPr="00503CF5">
              <w:rPr>
                <w:color w:val="BEE5FF" w:themeColor="accent2" w:themeTint="33"/>
                <w:lang w:val="en-US"/>
              </w:rPr>
              <w:t xml:space="preserve"> </w:t>
            </w:r>
            <w:hyperlink r:id="rId10" w:history="1">
              <w:r w:rsidR="007464EE" w:rsidRPr="00503CF5">
                <w:rPr>
                  <w:rStyle w:val="Hyperlink"/>
                  <w:color w:val="BEE5FF" w:themeColor="hyperlink" w:themeTint="33"/>
                  <w:lang w:val="en-US"/>
                </w:rPr>
                <w:t>www.sante-habitat.org</w:t>
              </w:r>
            </w:hyperlink>
            <w:r w:rsidR="007464EE" w:rsidRPr="00503CF5">
              <w:rPr>
                <w:color w:val="BEE5FF" w:themeColor="accent2" w:themeTint="33"/>
                <w:lang w:val="en-US"/>
              </w:rPr>
              <w:t xml:space="preserve"> </w:t>
            </w:r>
          </w:p>
          <w:p w14:paraId="06D43942" w14:textId="60B1B5F2" w:rsidR="007464EE" w:rsidRPr="00503CF5" w:rsidRDefault="004C49C4" w:rsidP="007464EE">
            <w:pPr>
              <w:spacing w:after="0"/>
              <w:rPr>
                <w:color w:val="BEE5FF" w:themeColor="accent2" w:themeTint="33"/>
                <w:lang w:val="en-US"/>
              </w:rPr>
            </w:pPr>
            <w:r w:rsidRPr="00503CF5">
              <w:rPr>
                <w:color w:val="BEE5FF" w:themeColor="accent2" w:themeTint="33"/>
                <w:lang w:val="en-US"/>
              </w:rPr>
              <w:t xml:space="preserve">SIRET 437 762 644 000 49 </w:t>
            </w:r>
          </w:p>
          <w:p w14:paraId="018840E5" w14:textId="10042C96" w:rsidR="004C49C4" w:rsidRPr="00427ACD" w:rsidRDefault="004C49C4" w:rsidP="007464EE">
            <w:pPr>
              <w:spacing w:after="0"/>
              <w:rPr>
                <w:color w:val="FFFFFF" w:themeColor="background1"/>
                <w:sz w:val="28"/>
                <w:szCs w:val="28"/>
              </w:rPr>
            </w:pPr>
            <w:r w:rsidRPr="0049009F">
              <w:rPr>
                <w:color w:val="BEE5FF" w:themeColor="accent2" w:themeTint="33"/>
              </w:rPr>
              <w:t>Organisme de formation n</w:t>
            </w:r>
            <w:r w:rsidRPr="0049009F">
              <w:rPr>
                <w:rFonts w:ascii="Luciole" w:hAnsi="Luciole" w:cs="Luciole"/>
                <w:color w:val="BEE5FF" w:themeColor="accent2" w:themeTint="33"/>
              </w:rPr>
              <w:t>°</w:t>
            </w:r>
            <w:r w:rsidR="00AC5DFA">
              <w:rPr>
                <w:rFonts w:ascii="Luciole" w:hAnsi="Luciole" w:cs="Luciole"/>
                <w:color w:val="BEE5FF" w:themeColor="accent2" w:themeTint="33"/>
              </w:rPr>
              <w:t xml:space="preserve"> </w:t>
            </w:r>
            <w:r w:rsidRPr="0049009F">
              <w:rPr>
                <w:color w:val="BEE5FF" w:themeColor="accent2" w:themeTint="33"/>
              </w:rPr>
              <w:t>11 75 49764 75 - certifi</w:t>
            </w:r>
            <w:r w:rsidRPr="0049009F">
              <w:rPr>
                <w:rFonts w:ascii="Luciole" w:hAnsi="Luciole" w:cs="Luciole"/>
                <w:color w:val="BEE5FF" w:themeColor="accent2" w:themeTint="33"/>
              </w:rPr>
              <w:t>é</w:t>
            </w:r>
            <w:r w:rsidRPr="0049009F">
              <w:rPr>
                <w:color w:val="BEE5FF" w:themeColor="accent2" w:themeTint="33"/>
              </w:rPr>
              <w:t xml:space="preserve"> </w:t>
            </w:r>
            <w:r w:rsidRPr="00D858F8">
              <w:rPr>
                <w:smallCaps/>
                <w:color w:val="BEE5FF" w:themeColor="accent2" w:themeTint="33"/>
              </w:rPr>
              <w:t>Qualiopi</w:t>
            </w:r>
          </w:p>
        </w:tc>
      </w:tr>
    </w:tbl>
    <w:p w14:paraId="47564A46" w14:textId="08E21128" w:rsidR="00AD6127" w:rsidRDefault="00AD6127">
      <w:pPr>
        <w:spacing w:after="160"/>
        <w:jc w:val="both"/>
        <w:rPr>
          <w:szCs w:val="20"/>
        </w:rPr>
      </w:pPr>
      <w:r>
        <w:rPr>
          <w:szCs w:val="20"/>
        </w:rPr>
        <w:br w:type="page"/>
      </w:r>
    </w:p>
    <w:p w14:paraId="7060708B" w14:textId="0FB3F393" w:rsidR="00774F76" w:rsidRPr="006F0807" w:rsidRDefault="00774F76" w:rsidP="00774F76">
      <w:pPr>
        <w:spacing w:after="0"/>
        <w:jc w:val="both"/>
        <w:rPr>
          <w:szCs w:val="20"/>
        </w:rPr>
      </w:pPr>
      <w:r w:rsidRPr="006F0807">
        <w:rPr>
          <w:b/>
          <w:szCs w:val="20"/>
        </w:rPr>
        <w:lastRenderedPageBreak/>
        <w:t>La Fédération Santé Habitat</w:t>
      </w:r>
      <w:r w:rsidRPr="006F0807">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6F0807" w:rsidRDefault="00774F76" w:rsidP="00774F76">
      <w:pPr>
        <w:spacing w:after="160"/>
        <w:jc w:val="both"/>
        <w:rPr>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6F0807" w14:paraId="1629099E" w14:textId="77777777" w:rsidTr="00A4247C">
        <w:trPr>
          <w:trHeight w:val="493"/>
        </w:trPr>
        <w:tc>
          <w:tcPr>
            <w:tcW w:w="3634" w:type="dxa"/>
            <w:shd w:val="clear" w:color="auto" w:fill="FDECDD" w:themeFill="accent1" w:themeFillTint="33"/>
            <w:vAlign w:val="center"/>
          </w:tcPr>
          <w:p w14:paraId="76CB0161" w14:textId="77777777" w:rsidR="00774F76" w:rsidRPr="006F0807" w:rsidRDefault="00774F76" w:rsidP="00A62810">
            <w:pPr>
              <w:spacing w:after="0"/>
              <w:jc w:val="center"/>
              <w:rPr>
                <w:b/>
                <w:bCs/>
                <w:szCs w:val="20"/>
              </w:rPr>
            </w:pPr>
            <w:r w:rsidRPr="006F0807">
              <w:rPr>
                <w:b/>
                <w:bCs/>
                <w:szCs w:val="20"/>
              </w:rPr>
              <w:t>Formations au Siège à Paris</w:t>
            </w:r>
          </w:p>
        </w:tc>
        <w:tc>
          <w:tcPr>
            <w:tcW w:w="3635" w:type="dxa"/>
            <w:shd w:val="clear" w:color="auto" w:fill="FDECDD" w:themeFill="accent1" w:themeFillTint="33"/>
            <w:vAlign w:val="center"/>
          </w:tcPr>
          <w:p w14:paraId="6500E29E" w14:textId="77777777" w:rsidR="00774F76" w:rsidRPr="006F0807" w:rsidRDefault="00774F76" w:rsidP="00A62810">
            <w:pPr>
              <w:spacing w:after="0"/>
              <w:jc w:val="center"/>
              <w:rPr>
                <w:b/>
                <w:bCs/>
                <w:szCs w:val="20"/>
              </w:rPr>
            </w:pPr>
            <w:r w:rsidRPr="006F0807">
              <w:rPr>
                <w:b/>
                <w:bCs/>
                <w:szCs w:val="20"/>
              </w:rPr>
              <w:t>Formation en Région</w:t>
            </w:r>
          </w:p>
        </w:tc>
        <w:tc>
          <w:tcPr>
            <w:tcW w:w="3635" w:type="dxa"/>
            <w:shd w:val="clear" w:color="auto" w:fill="FDECDD" w:themeFill="accent1" w:themeFillTint="33"/>
            <w:vAlign w:val="center"/>
          </w:tcPr>
          <w:p w14:paraId="6E02B551" w14:textId="77777777" w:rsidR="00774F76" w:rsidRPr="006F0807" w:rsidRDefault="00774F76" w:rsidP="00A62810">
            <w:pPr>
              <w:spacing w:after="0"/>
              <w:jc w:val="center"/>
              <w:rPr>
                <w:b/>
                <w:bCs/>
                <w:szCs w:val="20"/>
              </w:rPr>
            </w:pPr>
            <w:r w:rsidRPr="006F0807">
              <w:rPr>
                <w:b/>
                <w:bCs/>
                <w:szCs w:val="20"/>
              </w:rPr>
              <w:t xml:space="preserve">Formation sur site </w:t>
            </w:r>
          </w:p>
          <w:p w14:paraId="78F2D02B" w14:textId="77777777" w:rsidR="00774F76" w:rsidRPr="006F0807" w:rsidRDefault="00774F76" w:rsidP="00A62810">
            <w:pPr>
              <w:spacing w:after="0"/>
              <w:jc w:val="center"/>
              <w:rPr>
                <w:b/>
                <w:bCs/>
                <w:szCs w:val="20"/>
              </w:rPr>
            </w:pPr>
            <w:r w:rsidRPr="006F0807">
              <w:rPr>
                <w:b/>
                <w:bCs/>
                <w:szCs w:val="20"/>
              </w:rPr>
              <w:t>(«</w:t>
            </w:r>
            <w:r w:rsidRPr="006F0807">
              <w:rPr>
                <w:rFonts w:ascii="Calibri" w:hAnsi="Calibri" w:cs="Calibri"/>
                <w:b/>
                <w:bCs/>
                <w:szCs w:val="20"/>
              </w:rPr>
              <w:t> </w:t>
            </w:r>
            <w:r w:rsidRPr="006F0807">
              <w:rPr>
                <w:b/>
                <w:bCs/>
                <w:szCs w:val="20"/>
              </w:rPr>
              <w:t>en intra</w:t>
            </w:r>
            <w:r w:rsidRPr="006F0807">
              <w:rPr>
                <w:rFonts w:ascii="Calibri" w:hAnsi="Calibri" w:cs="Calibri"/>
                <w:b/>
                <w:bCs/>
                <w:szCs w:val="20"/>
              </w:rPr>
              <w:t> </w:t>
            </w:r>
            <w:r w:rsidRPr="006F0807">
              <w:rPr>
                <w:rFonts w:ascii="Luciole" w:hAnsi="Luciole" w:cs="Luciole"/>
                <w:b/>
                <w:bCs/>
                <w:szCs w:val="20"/>
              </w:rPr>
              <w:t>»</w:t>
            </w:r>
            <w:r w:rsidRPr="006F0807">
              <w:rPr>
                <w:b/>
                <w:bCs/>
                <w:szCs w:val="20"/>
              </w:rPr>
              <w:t>)</w:t>
            </w:r>
          </w:p>
        </w:tc>
      </w:tr>
      <w:tr w:rsidR="00774F76" w:rsidRPr="006F0807" w14:paraId="06C2F8D3" w14:textId="77777777" w:rsidTr="00A4247C">
        <w:tc>
          <w:tcPr>
            <w:tcW w:w="3634" w:type="dxa"/>
            <w:shd w:val="clear" w:color="auto" w:fill="FDECDD" w:themeFill="accent1" w:themeFillTint="33"/>
          </w:tcPr>
          <w:p w14:paraId="3F62BFF3" w14:textId="77777777" w:rsidR="00774F76" w:rsidRPr="006F0807" w:rsidRDefault="00774F76" w:rsidP="00A62810">
            <w:pPr>
              <w:spacing w:after="160" w:line="252" w:lineRule="auto"/>
              <w:rPr>
                <w:iCs/>
                <w:szCs w:val="20"/>
              </w:rPr>
            </w:pPr>
            <w:r w:rsidRPr="006F0807">
              <w:rPr>
                <w:iCs/>
                <w:szCs w:val="20"/>
              </w:rPr>
              <w:t>Les groupes sont constitués de stagiaires provenant de différentes structures.</w:t>
            </w:r>
          </w:p>
          <w:p w14:paraId="4A6AA70B" w14:textId="77777777" w:rsidR="00774F76" w:rsidRPr="006F0807" w:rsidRDefault="00774F76" w:rsidP="00A62810">
            <w:pPr>
              <w:spacing w:after="160" w:line="252" w:lineRule="auto"/>
              <w:rPr>
                <w:iCs/>
                <w:szCs w:val="20"/>
              </w:rPr>
            </w:pPr>
            <w:r w:rsidRPr="006F0807">
              <w:rPr>
                <w:iCs/>
                <w:szCs w:val="20"/>
              </w:rPr>
              <w:t>Les inscriptions se font sur la rubrique Agenda sur le site internet</w:t>
            </w:r>
            <w:r w:rsidRPr="006F0807">
              <w:rPr>
                <w:rFonts w:ascii="Calibri" w:hAnsi="Calibri" w:cs="Calibri"/>
                <w:iCs/>
                <w:szCs w:val="20"/>
              </w:rPr>
              <w:t> </w:t>
            </w:r>
            <w:r w:rsidRPr="006F0807">
              <w:rPr>
                <w:iCs/>
                <w:szCs w:val="20"/>
              </w:rPr>
              <w:t xml:space="preserve">: </w:t>
            </w:r>
          </w:p>
          <w:p w14:paraId="78971BB2" w14:textId="77777777" w:rsidR="00774F76" w:rsidRPr="006F0807" w:rsidRDefault="00774F76" w:rsidP="00A62810">
            <w:pPr>
              <w:spacing w:after="160" w:line="252" w:lineRule="auto"/>
              <w:jc w:val="center"/>
              <w:rPr>
                <w:b/>
                <w:bCs/>
                <w:iCs/>
                <w:szCs w:val="20"/>
              </w:rPr>
            </w:pPr>
            <w:hyperlink r:id="rId11" w:history="1">
              <w:r w:rsidRPr="006F0807">
                <w:rPr>
                  <w:rStyle w:val="Hyperlink"/>
                  <w:b/>
                  <w:bCs/>
                  <w:iCs/>
                  <w:szCs w:val="20"/>
                </w:rPr>
                <w:t>https://www.sante-habitat.org/formations</w:t>
              </w:r>
            </w:hyperlink>
          </w:p>
        </w:tc>
        <w:tc>
          <w:tcPr>
            <w:tcW w:w="3635" w:type="dxa"/>
            <w:shd w:val="clear" w:color="auto" w:fill="FDECDD" w:themeFill="accent1" w:themeFillTint="33"/>
          </w:tcPr>
          <w:p w14:paraId="580E7F89" w14:textId="77777777" w:rsidR="00774F76" w:rsidRPr="006F0807" w:rsidRDefault="00774F76" w:rsidP="00A62810">
            <w:pPr>
              <w:spacing w:after="160"/>
              <w:rPr>
                <w:iCs/>
                <w:szCs w:val="20"/>
              </w:rPr>
            </w:pPr>
            <w:r w:rsidRPr="006F0807">
              <w:rPr>
                <w:iCs/>
                <w:szCs w:val="20"/>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6F0807">
              <w:rPr>
                <w:iCs/>
                <w:szCs w:val="20"/>
              </w:rPr>
              <w:br/>
              <w:t>Contactez la Fédération pour tout renseignement</w:t>
            </w:r>
          </w:p>
        </w:tc>
        <w:tc>
          <w:tcPr>
            <w:tcW w:w="3635" w:type="dxa"/>
            <w:shd w:val="clear" w:color="auto" w:fill="FDECDD" w:themeFill="accent1" w:themeFillTint="33"/>
          </w:tcPr>
          <w:p w14:paraId="3F3F9EFC" w14:textId="77777777" w:rsidR="00774F76" w:rsidRPr="006F0807" w:rsidRDefault="00774F76" w:rsidP="00A62810">
            <w:pPr>
              <w:spacing w:after="160" w:line="252" w:lineRule="auto"/>
              <w:rPr>
                <w:iCs/>
                <w:szCs w:val="20"/>
              </w:rPr>
            </w:pPr>
            <w:r w:rsidRPr="006F0807">
              <w:rPr>
                <w:iCs/>
                <w:szCs w:val="20"/>
              </w:rPr>
              <w:t xml:space="preserve">Le groupe est constitué d’une équipe de salariés/résidents/ bénévoles (10 à 12 personnes maximum) d’une même structure pour une formation du catalogue ou sur mesure. </w:t>
            </w:r>
            <w:r w:rsidRPr="006F0807">
              <w:rPr>
                <w:iCs/>
                <w:szCs w:val="20"/>
              </w:rPr>
              <w:br/>
              <w:t>Contactez la Fédération pour tout renseignement.</w:t>
            </w:r>
          </w:p>
        </w:tc>
      </w:tr>
    </w:tbl>
    <w:p w14:paraId="00D070E0" w14:textId="77777777" w:rsidR="00774F76" w:rsidRPr="00FC25EA" w:rsidRDefault="00774F76" w:rsidP="00774F76">
      <w:pPr>
        <w:spacing w:after="160"/>
        <w:jc w:val="both"/>
        <w:rPr>
          <w:sz w:val="28"/>
          <w:szCs w:val="32"/>
        </w:rPr>
      </w:pPr>
    </w:p>
    <w:p w14:paraId="5786FA05" w14:textId="77777777" w:rsidR="00774F76" w:rsidRPr="006F0807" w:rsidRDefault="00774F76" w:rsidP="00774F76">
      <w:pPr>
        <w:shd w:val="clear" w:color="auto" w:fill="D51038" w:themeFill="accent3"/>
        <w:spacing w:after="0"/>
        <w:jc w:val="center"/>
        <w:rPr>
          <w:b/>
          <w:bCs/>
          <w:sz w:val="28"/>
          <w:szCs w:val="32"/>
        </w:rPr>
      </w:pPr>
      <w:bookmarkStart w:id="0" w:name="_Toc84520198"/>
      <w:bookmarkStart w:id="1" w:name="_Toc118975427"/>
      <w:bookmarkStart w:id="2" w:name="_Toc118975627"/>
      <w:bookmarkStart w:id="3" w:name="_Toc118985082"/>
      <w:r w:rsidRPr="006F0807">
        <w:rPr>
          <w:b/>
          <w:bCs/>
          <w:sz w:val="28"/>
          <w:szCs w:val="32"/>
        </w:rPr>
        <w:t>La FSH est certifiée QUALIOPI !</w:t>
      </w:r>
      <w:bookmarkEnd w:id="0"/>
      <w:bookmarkEnd w:id="1"/>
      <w:bookmarkEnd w:id="2"/>
      <w:bookmarkEnd w:id="3"/>
    </w:p>
    <w:p w14:paraId="703277F1" w14:textId="77777777" w:rsidR="00774F76" w:rsidRPr="006F0807" w:rsidRDefault="00774F76" w:rsidP="00774F76">
      <w:pPr>
        <w:shd w:val="clear" w:color="auto" w:fill="D51038" w:themeFill="accent3"/>
        <w:spacing w:after="0"/>
        <w:jc w:val="center"/>
        <w:rPr>
          <w:b/>
          <w:bCs/>
          <w:sz w:val="28"/>
          <w:szCs w:val="32"/>
        </w:rPr>
      </w:pPr>
      <w:bookmarkStart w:id="4" w:name="_Toc84520199"/>
      <w:bookmarkStart w:id="5" w:name="_Toc118975428"/>
      <w:bookmarkStart w:id="6" w:name="_Toc118975628"/>
      <w:bookmarkStart w:id="7" w:name="_Toc118985083"/>
      <w:r w:rsidRPr="006F0807">
        <w:rPr>
          <w:b/>
          <w:bCs/>
          <w:sz w:val="28"/>
          <w:szCs w:val="32"/>
        </w:rPr>
        <w:t>Certification qualité délivrée au titre de la catégorie</w:t>
      </w:r>
      <w:r w:rsidRPr="006F0807">
        <w:rPr>
          <w:rFonts w:ascii="Calibri" w:hAnsi="Calibri" w:cs="Calibri"/>
          <w:b/>
          <w:bCs/>
          <w:sz w:val="32"/>
          <w:szCs w:val="32"/>
        </w:rPr>
        <w:t> </w:t>
      </w:r>
      <w:r w:rsidRPr="006F0807">
        <w:rPr>
          <w:b/>
          <w:bCs/>
          <w:sz w:val="28"/>
          <w:szCs w:val="32"/>
        </w:rPr>
        <w:t>:</w:t>
      </w:r>
      <w:bookmarkEnd w:id="4"/>
      <w:bookmarkEnd w:id="5"/>
      <w:bookmarkEnd w:id="6"/>
      <w:bookmarkEnd w:id="7"/>
    </w:p>
    <w:p w14:paraId="5B3053F5" w14:textId="77777777" w:rsidR="00774F76" w:rsidRPr="006F0807"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6F0807">
        <w:rPr>
          <w:b/>
          <w:bCs/>
          <w:sz w:val="28"/>
          <w:szCs w:val="32"/>
        </w:rPr>
        <w:t>«</w:t>
      </w:r>
      <w:r w:rsidRPr="006F0807">
        <w:rPr>
          <w:rFonts w:ascii="Calibri" w:hAnsi="Calibri" w:cs="Calibri"/>
          <w:b/>
          <w:bCs/>
          <w:sz w:val="32"/>
          <w:szCs w:val="32"/>
        </w:rPr>
        <w:t> </w:t>
      </w:r>
      <w:r w:rsidRPr="006F0807">
        <w:rPr>
          <w:b/>
          <w:bCs/>
          <w:sz w:val="28"/>
          <w:szCs w:val="32"/>
        </w:rPr>
        <w:t>Actions de formation</w:t>
      </w:r>
      <w:r w:rsidRPr="006F0807">
        <w:rPr>
          <w:rFonts w:ascii="Calibri" w:hAnsi="Calibri" w:cs="Calibri"/>
          <w:b/>
          <w:bCs/>
          <w:sz w:val="32"/>
          <w:szCs w:val="32"/>
        </w:rPr>
        <w:t> </w:t>
      </w:r>
      <w:r w:rsidRPr="006F0807">
        <w:rPr>
          <w:rFonts w:ascii="Luciole" w:hAnsi="Luciole" w:cs="Luciole"/>
          <w:b/>
          <w:bCs/>
          <w:sz w:val="28"/>
          <w:szCs w:val="28"/>
        </w:rPr>
        <w:t>»</w:t>
      </w:r>
      <w:bookmarkEnd w:id="8"/>
      <w:bookmarkEnd w:id="9"/>
      <w:bookmarkEnd w:id="10"/>
      <w:bookmarkEnd w:id="11"/>
    </w:p>
    <w:p w14:paraId="6811BE23" w14:textId="77777777" w:rsidR="00774F76" w:rsidRPr="00FC25EA"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FC25EA">
        <w:rPr>
          <w:b/>
          <w:bCs/>
          <w:noProof/>
          <w:sz w:val="26"/>
          <w:szCs w:val="28"/>
        </w:rPr>
        <w:drawing>
          <wp:inline distT="0" distB="0" distL="0" distR="0" wp14:anchorId="0B89F90A" wp14:editId="4723BC30">
            <wp:extent cx="2241845" cy="11938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1845" cy="1193800"/>
                    </a:xfrm>
                    <a:prstGeom prst="rect">
                      <a:avLst/>
                    </a:prstGeom>
                    <a:noFill/>
                    <a:ln>
                      <a:noFill/>
                    </a:ln>
                  </pic:spPr>
                </pic:pic>
              </a:graphicData>
            </a:graphic>
          </wp:inline>
        </w:drawing>
      </w:r>
      <w:bookmarkEnd w:id="12"/>
      <w:bookmarkEnd w:id="13"/>
      <w:bookmarkEnd w:id="14"/>
      <w:bookmarkEnd w:id="15"/>
    </w:p>
    <w:p w14:paraId="0BB82048"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Vous cherchez une formation que vous n’avez pas trouvée dans notre catalogue</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31BB1C49" w14:textId="77777777" w:rsidR="00774F76" w:rsidRPr="006F0807"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 w:val="24"/>
          <w:szCs w:val="24"/>
        </w:rPr>
      </w:pPr>
      <w:r w:rsidRPr="006F0807">
        <w:rPr>
          <w:b/>
          <w:bCs/>
          <w:color w:val="D51038" w:themeColor="accent3"/>
          <w:sz w:val="24"/>
          <w:szCs w:val="24"/>
        </w:rPr>
        <w:t>N’hésitez pas à nous solliciter à ce sujet</w:t>
      </w:r>
      <w:r w:rsidRPr="006F0807">
        <w:rPr>
          <w:rFonts w:ascii="Calibri" w:hAnsi="Calibri" w:cs="Calibri"/>
          <w:b/>
          <w:bCs/>
          <w:color w:val="D51038" w:themeColor="accent3"/>
          <w:sz w:val="24"/>
          <w:szCs w:val="24"/>
        </w:rPr>
        <w:t> </w:t>
      </w:r>
      <w:r w:rsidRPr="006F0807">
        <w:rPr>
          <w:b/>
          <w:bCs/>
          <w:color w:val="D51038" w:themeColor="accent3"/>
          <w:sz w:val="24"/>
          <w:szCs w:val="24"/>
        </w:rPr>
        <w:t xml:space="preserve">: </w:t>
      </w:r>
    </w:p>
    <w:p w14:paraId="7238E3D9" w14:textId="77777777" w:rsidR="00774F7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rPr>
      </w:pPr>
      <w:r w:rsidRPr="006F0807">
        <w:rPr>
          <w:color w:val="D51038" w:themeColor="accent3"/>
          <w:sz w:val="24"/>
          <w:szCs w:val="24"/>
        </w:rPr>
        <w:t xml:space="preserve">Pôle Formations de la FSH | </w:t>
      </w:r>
      <w:hyperlink r:id="rId13" w:history="1">
        <w:r w:rsidRPr="006F0807">
          <w:rPr>
            <w:rStyle w:val="Hyperlink"/>
            <w:color w:val="D51038" w:themeColor="accent3"/>
            <w:sz w:val="24"/>
            <w:szCs w:val="24"/>
          </w:rPr>
          <w:t>formation@sante-habitat.org</w:t>
        </w:r>
      </w:hyperlink>
      <w:r w:rsidRPr="006F0807">
        <w:rPr>
          <w:color w:val="D51038" w:themeColor="accent3"/>
          <w:sz w:val="24"/>
          <w:szCs w:val="24"/>
        </w:rPr>
        <w:t xml:space="preserve"> | 06 33 82 17 52</w:t>
      </w:r>
      <w:r>
        <w:rPr>
          <w:color w:val="D51038" w:themeColor="accent3"/>
        </w:rPr>
        <w:br w:type="page"/>
      </w:r>
    </w:p>
    <w:p w14:paraId="1244324E" w14:textId="77777777" w:rsidR="00FC25EA" w:rsidRDefault="00FC25EA" w:rsidP="00DE0E64">
      <w:pPr>
        <w:spacing w:line="240" w:lineRule="auto"/>
        <w:ind w:left="284" w:right="284"/>
        <w:jc w:val="both"/>
        <w:rPr>
          <w:b/>
          <w:bCs/>
          <w:color w:val="EA740E" w:themeColor="accent1" w:themeShade="BF"/>
          <w:sz w:val="28"/>
          <w:szCs w:val="28"/>
        </w:rPr>
      </w:pPr>
    </w:p>
    <w:p w14:paraId="436C6EE2" w14:textId="77777777" w:rsidR="00FC25EA" w:rsidRDefault="00FC25EA" w:rsidP="00FC25EA">
      <w:pPr>
        <w:spacing w:line="240" w:lineRule="auto"/>
        <w:ind w:right="284"/>
        <w:jc w:val="both"/>
        <w:rPr>
          <w:b/>
          <w:bCs/>
          <w:color w:val="EA740E" w:themeColor="accent1" w:themeShade="BF"/>
          <w:sz w:val="34"/>
          <w:szCs w:val="36"/>
        </w:rPr>
      </w:pPr>
      <w:r w:rsidRPr="00FC25EA">
        <w:rPr>
          <w:b/>
          <w:bCs/>
          <w:color w:val="EA740E" w:themeColor="accent1" w:themeShade="BF"/>
          <w:sz w:val="34"/>
          <w:szCs w:val="36"/>
        </w:rPr>
        <w:t>Liste des formations</w:t>
      </w:r>
    </w:p>
    <w:p w14:paraId="71E9DB94" w14:textId="2A4B9DEE" w:rsidR="00C06473" w:rsidRDefault="00273221">
      <w:pPr>
        <w:pStyle w:val="TOC1"/>
        <w:tabs>
          <w:tab w:val="right" w:leader="dot" w:pos="10904"/>
        </w:tabs>
        <w:rPr>
          <w:bCs w:val="0"/>
          <w:noProof/>
          <w:kern w:val="2"/>
          <w:sz w:val="24"/>
          <w:szCs w:val="24"/>
          <w:lang w:eastAsia="fr-FR"/>
          <w14:ligatures w14:val="standardContextual"/>
        </w:rPr>
      </w:pPr>
      <w:r>
        <w:rPr>
          <w:bCs w:val="0"/>
        </w:rPr>
        <w:fldChar w:fldCharType="begin"/>
      </w:r>
      <w:r>
        <w:rPr>
          <w:bCs w:val="0"/>
        </w:rPr>
        <w:instrText xml:space="preserve"> TOC \o "1-1" \h \z \u </w:instrText>
      </w:r>
      <w:r>
        <w:rPr>
          <w:bCs w:val="0"/>
        </w:rPr>
        <w:fldChar w:fldCharType="separate"/>
      </w:r>
      <w:hyperlink w:anchor="_Toc180186098" w:history="1">
        <w:r w:rsidR="00C06473" w:rsidRPr="00E227EB">
          <w:rPr>
            <w:rStyle w:val="Hyperlink"/>
            <w:noProof/>
            <w:lang w:val="en-US"/>
          </w:rPr>
          <w:t>abcd</w:t>
        </w:r>
        <w:r w:rsidR="00C06473">
          <w:rPr>
            <w:noProof/>
            <w:webHidden/>
          </w:rPr>
          <w:tab/>
        </w:r>
        <w:r w:rsidR="00C06473">
          <w:rPr>
            <w:noProof/>
            <w:webHidden/>
          </w:rPr>
          <w:fldChar w:fldCharType="begin"/>
        </w:r>
        <w:r w:rsidR="00C06473">
          <w:rPr>
            <w:noProof/>
            <w:webHidden/>
          </w:rPr>
          <w:instrText xml:space="preserve"> PAGEREF _Toc180186098 \h </w:instrText>
        </w:r>
        <w:r w:rsidR="00C06473">
          <w:rPr>
            <w:noProof/>
            <w:webHidden/>
          </w:rPr>
        </w:r>
        <w:r w:rsidR="00C06473">
          <w:rPr>
            <w:noProof/>
            <w:webHidden/>
          </w:rPr>
          <w:fldChar w:fldCharType="separate"/>
        </w:r>
        <w:r w:rsidR="00C06473">
          <w:rPr>
            <w:noProof/>
            <w:webHidden/>
          </w:rPr>
          <w:t>4</w:t>
        </w:r>
        <w:r w:rsidR="00C06473">
          <w:rPr>
            <w:noProof/>
            <w:webHidden/>
          </w:rPr>
          <w:fldChar w:fldCharType="end"/>
        </w:r>
      </w:hyperlink>
    </w:p>
    <w:p w14:paraId="62054D77" w14:textId="3399A66A" w:rsidR="00FC25EA" w:rsidRPr="00FC25EA" w:rsidRDefault="00273221" w:rsidP="00FC25EA">
      <w:r>
        <w:rPr>
          <w:bCs/>
          <w:szCs w:val="20"/>
        </w:rPr>
        <w:fldChar w:fldCharType="end"/>
      </w:r>
    </w:p>
    <w:p w14:paraId="1D731763" w14:textId="1E948985" w:rsidR="00BA7D27" w:rsidRDefault="00BA7D27" w:rsidP="00DE0E64">
      <w:pPr>
        <w:spacing w:line="240" w:lineRule="auto"/>
        <w:ind w:left="284" w:right="284"/>
        <w:jc w:val="both"/>
      </w:pPr>
      <w:r>
        <w:br w:type="page"/>
      </w:r>
    </w:p>
    <w:p w14:paraId="50270319" w14:textId="4719AD9F" w:rsidR="00A61495" w:rsidRPr="003C5F9B" w:rsidRDefault="00A61495" w:rsidP="003C5F9B">
      <w:pPr>
        <w:spacing w:after="0"/>
        <w:rPr>
          <w:sz w:val="18"/>
          <w:szCs w:val="18"/>
          <w:lang w:val="en-US"/>
        </w:rPr>
      </w:pPr>
      <w:r w:rsidRPr="003C5F9B">
        <w:rPr>
          <w:sz w:val="18"/>
          <w:szCs w:val="18"/>
          <w:lang w:val="en-US"/>
        </w:rPr>
        <w:lastRenderedPageBreak/>
        <w:t>+++FOR prog IN records+++</w:t>
      </w:r>
    </w:p>
    <w:p w14:paraId="0FA90406" w14:textId="78D204F1" w:rsidR="007374A2" w:rsidRPr="00A61495" w:rsidRDefault="00C06473" w:rsidP="009B4792">
      <w:pPr>
        <w:pStyle w:val="Heading1"/>
        <w:rPr>
          <w:lang w:val="en-US"/>
        </w:rPr>
      </w:pPr>
      <w:r w:rsidRPr="00C06473">
        <w:rPr>
          <w:lang w:val="en-US"/>
        </w:rPr>
        <w:t>+++</w:t>
      </w:r>
      <w:r w:rsidR="00B84CCB">
        <w:rPr>
          <w:lang w:val="en-US"/>
        </w:rPr>
        <w:t>=</w:t>
      </w:r>
      <w:r w:rsidRPr="00C06473">
        <w:rPr>
          <w:lang w:val="en-US"/>
        </w:rPr>
        <w:t xml:space="preserve"> $prog.titre_fromprog+++</w:t>
      </w:r>
    </w:p>
    <w:tbl>
      <w:tblPr>
        <w:tblStyle w:val="TableGrid"/>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4820"/>
        <w:gridCol w:w="6520"/>
      </w:tblGrid>
      <w:tr w:rsidR="002B0E6A" w:rsidRPr="00141FD1" w14:paraId="6D1DA7DA" w14:textId="77777777" w:rsidTr="00AF6C8C">
        <w:trPr>
          <w:trHeight w:val="10350"/>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AF6C8C" w:rsidRDefault="002B0E6A" w:rsidP="00BA597B">
            <w:pPr>
              <w:pStyle w:val="Heading2"/>
              <w:rPr>
                <w:color w:val="B4DCFA" w:themeColor="background2"/>
                <w:sz w:val="20"/>
                <w:szCs w:val="20"/>
                <w:lang w:val="en-US"/>
              </w:rPr>
            </w:pPr>
            <w:r w:rsidRPr="00AF6C8C">
              <w:rPr>
                <w:color w:val="B4DCFA" w:themeColor="background2"/>
                <w:sz w:val="20"/>
                <w:szCs w:val="20"/>
                <w:lang w:val="en-US"/>
              </w:rPr>
              <w:t>Public</w:t>
            </w:r>
          </w:p>
          <w:p w14:paraId="20BF8BB7" w14:textId="046E53ED" w:rsidR="002B0E6A" w:rsidRPr="00AF6C8C" w:rsidRDefault="002B0E6A" w:rsidP="00BA597B">
            <w:pPr>
              <w:pStyle w:val="Normal-bleu"/>
              <w:rPr>
                <w:szCs w:val="20"/>
                <w:lang w:val="en-US"/>
              </w:rPr>
            </w:pPr>
            <w:r w:rsidRPr="00AF6C8C">
              <w:rPr>
                <w:szCs w:val="20"/>
                <w:lang w:val="en-US"/>
              </w:rPr>
              <w:t>+++INS $prog.public_fromprog+++</w:t>
            </w:r>
          </w:p>
          <w:p w14:paraId="6F5FB954" w14:textId="7C8071F3" w:rsidR="002B0E6A" w:rsidRPr="00AF6C8C" w:rsidRDefault="002B0E6A" w:rsidP="00BA597B">
            <w:pPr>
              <w:pStyle w:val="Normal-bleu"/>
              <w:rPr>
                <w:color w:val="FFFFFF" w:themeColor="background1"/>
                <w:szCs w:val="20"/>
              </w:rPr>
            </w:pPr>
            <w:r w:rsidRPr="00AF6C8C">
              <w:rPr>
                <w:color w:val="FFFFFF" w:themeColor="background1"/>
                <w:szCs w:val="20"/>
              </w:rPr>
              <w:t>+++IF $prog.ouvertepersaccomp_fromprog[0]+++</w:t>
            </w:r>
          </w:p>
          <w:p w14:paraId="4655C127" w14:textId="77777777" w:rsidR="002B0E6A" w:rsidRPr="00AF6C8C" w:rsidRDefault="002B0E6A" w:rsidP="00BA597B">
            <w:pPr>
              <w:pStyle w:val="Normal-bleu"/>
              <w:rPr>
                <w:b/>
                <w:bCs/>
                <w:color w:val="FFFFFF" w:themeColor="background1"/>
                <w:szCs w:val="20"/>
              </w:rPr>
            </w:pPr>
            <w:r w:rsidRPr="00AF6C8C">
              <w:rPr>
                <w:b/>
                <w:bCs/>
                <w:color w:val="FFFFFF" w:themeColor="background1"/>
                <w:szCs w:val="20"/>
              </w:rPr>
              <w:t>Formation ouverte aux personnes accompagnées en ACT, LAM, LHSS.</w:t>
            </w:r>
          </w:p>
          <w:p w14:paraId="64907BAA" w14:textId="77777777" w:rsidR="002B0E6A" w:rsidRPr="00AF6C8C" w:rsidRDefault="002B0E6A" w:rsidP="00BA597B">
            <w:pPr>
              <w:pStyle w:val="Heading2"/>
              <w:rPr>
                <w:rFonts w:asciiTheme="minorHAnsi" w:eastAsiaTheme="minorEastAsia" w:hAnsiTheme="minorHAnsi" w:cstheme="minorBidi"/>
                <w:b w:val="0"/>
                <w:bCs w:val="0"/>
                <w:noProof/>
                <w:color w:val="FFFFFF" w:themeColor="background1"/>
                <w:sz w:val="20"/>
                <w:szCs w:val="20"/>
                <w:lang w:val="en-US"/>
              </w:rPr>
            </w:pPr>
            <w:r w:rsidRPr="00AF6C8C">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AF6C8C" w:rsidRDefault="002B0E6A" w:rsidP="00BA597B">
            <w:pPr>
              <w:pStyle w:val="Titre2Bleu"/>
              <w:framePr w:hSpace="0" w:wrap="auto" w:vAnchor="margin" w:xAlign="left" w:yAlign="inline"/>
              <w:suppressOverlap w:val="0"/>
              <w:rPr>
                <w:sz w:val="20"/>
                <w:szCs w:val="20"/>
                <w:lang w:val="en-US"/>
              </w:rPr>
            </w:pPr>
            <w:proofErr w:type="spellStart"/>
            <w:r w:rsidRPr="00AF6C8C">
              <w:rPr>
                <w:sz w:val="20"/>
                <w:szCs w:val="20"/>
                <w:lang w:val="en-US"/>
              </w:rPr>
              <w:t>Prérequis</w:t>
            </w:r>
            <w:proofErr w:type="spellEnd"/>
          </w:p>
          <w:p w14:paraId="7431A43F" w14:textId="7DABAB19" w:rsidR="002B0E6A" w:rsidRPr="00AF6C8C" w:rsidRDefault="002B0E6A" w:rsidP="00BA597B">
            <w:pPr>
              <w:pStyle w:val="Normal-bleu"/>
              <w:rPr>
                <w:szCs w:val="20"/>
                <w:lang w:val="en-US"/>
              </w:rPr>
            </w:pPr>
            <w:r w:rsidRPr="00AF6C8C">
              <w:rPr>
                <w:szCs w:val="20"/>
                <w:lang w:val="en-US"/>
              </w:rPr>
              <w:t>+++INS $prog.prerequis_fromprog+++</w:t>
            </w:r>
          </w:p>
          <w:p w14:paraId="2F76F79A"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Dates / durée</w:t>
            </w:r>
          </w:p>
          <w:p w14:paraId="7FCAE293" w14:textId="6A6FC99D" w:rsidR="002B0E6A" w:rsidRPr="00AF6C8C" w:rsidRDefault="002B0E6A" w:rsidP="00BA597B">
            <w:pPr>
              <w:pStyle w:val="Heading2"/>
              <w:rPr>
                <w:sz w:val="20"/>
                <w:szCs w:val="20"/>
              </w:rPr>
            </w:pPr>
            <w:r w:rsidRPr="00AF6C8C">
              <w:rPr>
                <w:sz w:val="20"/>
                <w:szCs w:val="20"/>
              </w:rPr>
              <w:t>+++INS $</w:t>
            </w:r>
            <w:proofErr w:type="spellStart"/>
            <w:r w:rsidRPr="00AF6C8C">
              <w:rPr>
                <w:sz w:val="20"/>
                <w:szCs w:val="20"/>
              </w:rPr>
              <w:t>prog.dates</w:t>
            </w:r>
            <w:proofErr w:type="spellEnd"/>
            <w:r w:rsidRPr="00AF6C8C">
              <w:rPr>
                <w:sz w:val="20"/>
                <w:szCs w:val="20"/>
              </w:rPr>
              <w:t>+++</w:t>
            </w:r>
          </w:p>
          <w:p w14:paraId="6197ADE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Lieux</w:t>
            </w:r>
          </w:p>
          <w:p w14:paraId="2E9EF7FF" w14:textId="77777777" w:rsidR="002B0E6A" w:rsidRPr="00AF6C8C" w:rsidRDefault="002B0E6A" w:rsidP="00BA597B">
            <w:pPr>
              <w:pStyle w:val="Normal-bleu"/>
              <w:rPr>
                <w:szCs w:val="20"/>
              </w:rPr>
            </w:pPr>
            <w:r w:rsidRPr="00AF6C8C">
              <w:rPr>
                <w:szCs w:val="20"/>
              </w:rPr>
              <w:t>+++INS $prog.lieuxdemij_cumul+++</w:t>
            </w:r>
          </w:p>
          <w:p w14:paraId="4B739A48" w14:textId="77777777" w:rsidR="002B0E6A" w:rsidRPr="00AF6C8C" w:rsidRDefault="002B0E6A" w:rsidP="00BA597B">
            <w:pPr>
              <w:pStyle w:val="Normal-bleu"/>
              <w:rPr>
                <w:szCs w:val="20"/>
              </w:rPr>
            </w:pPr>
            <w:r w:rsidRPr="00AF6C8C">
              <w:rPr>
                <w:szCs w:val="20"/>
              </w:rPr>
              <w:t>+++IF $prog.lieuxdemij_cumul.includes("Siège")+++</w:t>
            </w:r>
          </w:p>
          <w:p w14:paraId="2CF28C7B" w14:textId="77777777" w:rsidR="002B0E6A" w:rsidRPr="00AF6C8C" w:rsidRDefault="002B0E6A" w:rsidP="00BA597B">
            <w:pPr>
              <w:pStyle w:val="Normal-bleu"/>
              <w:rPr>
                <w:szCs w:val="20"/>
              </w:rPr>
            </w:pPr>
            <w:r w:rsidRPr="00AF6C8C">
              <w:rPr>
                <w:szCs w:val="20"/>
              </w:rPr>
              <w:t>La salle de formation répond aux exigences de l’accessibilité aux personnes à mobilité réduite.</w:t>
            </w:r>
          </w:p>
          <w:p w14:paraId="12F6E35D" w14:textId="41DE2688" w:rsidR="002B0E6A" w:rsidRPr="00AF6C8C" w:rsidRDefault="002B0E6A" w:rsidP="00BA597B">
            <w:pPr>
              <w:pStyle w:val="Normal-bleu"/>
              <w:rPr>
                <w:szCs w:val="20"/>
              </w:rPr>
            </w:pPr>
            <w:r w:rsidRPr="00AF6C8C">
              <w:rPr>
                <w:szCs w:val="20"/>
              </w:rPr>
              <w:t>+++END-IF+++</w:t>
            </w:r>
            <w:r w:rsidRPr="00AF6C8C">
              <w:rPr>
                <w:szCs w:val="20"/>
              </w:rPr>
              <w:fldChar w:fldCharType="begin"/>
            </w:r>
            <w:r w:rsidRPr="00AF6C8C">
              <w:rPr>
                <w:szCs w:val="20"/>
              </w:rPr>
              <w:instrText xml:space="preserve"> IF </w:instrText>
            </w:r>
            <w:r w:rsidRPr="00AF6C8C">
              <w:rPr>
                <w:szCs w:val="20"/>
              </w:rPr>
              <w:fldChar w:fldCharType="begin"/>
            </w:r>
            <w:r w:rsidRPr="00AF6C8C">
              <w:rPr>
                <w:szCs w:val="20"/>
              </w:rPr>
              <w:instrText xml:space="preserve"> MERGEFIELD Lieux_des_demijournées </w:instrText>
            </w:r>
            <w:r w:rsidRPr="00AF6C8C">
              <w:rPr>
                <w:szCs w:val="20"/>
              </w:rPr>
              <w:fldChar w:fldCharType="separate"/>
            </w:r>
            <w:r w:rsidRPr="00AF6C8C">
              <w:rPr>
                <w:szCs w:val="20"/>
              </w:rPr>
              <w:instrText>Siège de la FSH</w:instrText>
            </w:r>
            <w:r w:rsidRPr="00AF6C8C">
              <w:rPr>
                <w:szCs w:val="20"/>
              </w:rPr>
              <w:fldChar w:fldCharType="end"/>
            </w:r>
            <w:r w:rsidRPr="00AF6C8C">
              <w:rPr>
                <w:szCs w:val="20"/>
              </w:rPr>
              <w:instrText xml:space="preserve"> = "*Siège*" "La salle de formation répond aux exigences de l’accessibilité aux personnes à mobilité réduite. " "" </w:instrText>
            </w:r>
            <w:r w:rsidRPr="00AF6C8C">
              <w:rPr>
                <w:szCs w:val="20"/>
              </w:rPr>
              <w:fldChar w:fldCharType="end"/>
            </w:r>
          </w:p>
          <w:p w14:paraId="79AF0458" w14:textId="77777777" w:rsidR="002B0E6A" w:rsidRPr="00AF6C8C" w:rsidRDefault="002B0E6A" w:rsidP="00BA597B">
            <w:pPr>
              <w:pStyle w:val="NoSpacing"/>
              <w:jc w:val="left"/>
              <w:rPr>
                <w:color w:val="FFFFFF" w:themeColor="background1"/>
                <w:sz w:val="20"/>
                <w:szCs w:val="20"/>
              </w:rPr>
            </w:pPr>
            <w:r w:rsidRPr="00AF6C8C">
              <w:rPr>
                <w:color w:val="FFFFFF" w:themeColor="background1"/>
                <w:sz w:val="20"/>
                <w:szCs w:val="20"/>
              </w:rPr>
              <w:t>Si la formation nécessite une adaptation liée à une situation de handicap, merci de nous le faire savoir.</w:t>
            </w:r>
          </w:p>
          <w:p w14:paraId="4A469D34" w14:textId="77777777" w:rsidR="002B0E6A" w:rsidRPr="00AF6C8C" w:rsidRDefault="002B0E6A" w:rsidP="00BA597B">
            <w:pPr>
              <w:pStyle w:val="Titre2Bleu"/>
              <w:framePr w:hSpace="0" w:wrap="auto" w:vAnchor="margin" w:xAlign="left" w:yAlign="inline"/>
              <w:suppressOverlap w:val="0"/>
              <w:rPr>
                <w:sz w:val="20"/>
                <w:szCs w:val="20"/>
              </w:rPr>
            </w:pPr>
            <w:r w:rsidRPr="00AF6C8C">
              <w:rPr>
                <w:sz w:val="20"/>
                <w:szCs w:val="20"/>
              </w:rPr>
              <w:t>Modalités et délais d’accès</w:t>
            </w:r>
          </w:p>
          <w:p w14:paraId="4D5A3421" w14:textId="00DB3D17" w:rsidR="002B0E6A" w:rsidRPr="00AF6C8C" w:rsidRDefault="002B0E6A" w:rsidP="00BA597B">
            <w:pPr>
              <w:pStyle w:val="Normal-bleu"/>
              <w:rPr>
                <w:szCs w:val="20"/>
              </w:rPr>
            </w:pPr>
            <w:r w:rsidRPr="00AF6C8C">
              <w:rPr>
                <w:szCs w:val="20"/>
              </w:rPr>
              <w:t xml:space="preserve">Inscriptions sur </w:t>
            </w:r>
            <w:hyperlink r:id="rId14" w:history="1">
              <w:r w:rsidRPr="00AF6C8C">
                <w:rPr>
                  <w:spacing w:val="-20"/>
                  <w:szCs w:val="20"/>
                  <w:u w:val="single"/>
                </w:rPr>
                <w:t>www.sante-habitat.org/formations</w:t>
              </w:r>
            </w:hyperlink>
            <w:r w:rsidRPr="00AF6C8C">
              <w:rPr>
                <w:szCs w:val="20"/>
              </w:rPr>
              <w:t xml:space="preserve"> jusqu’à 2j avant la formation, dans la limite des places disponibles.</w:t>
            </w:r>
          </w:p>
        </w:tc>
        <w:tc>
          <w:tcPr>
            <w:tcW w:w="6520" w:type="dxa"/>
            <w:tcBorders>
              <w:top w:val="nil"/>
              <w:left w:val="single" w:sz="48" w:space="0" w:color="FFFFFF" w:themeColor="background1"/>
              <w:bottom w:val="nil"/>
              <w:right w:val="nil"/>
            </w:tcBorders>
          </w:tcPr>
          <w:p w14:paraId="34699049" w14:textId="77777777" w:rsidR="002B0E6A" w:rsidRPr="00AF6C8C" w:rsidRDefault="002B0E6A" w:rsidP="00BA597B">
            <w:pPr>
              <w:pStyle w:val="Heading2"/>
              <w:rPr>
                <w:sz w:val="20"/>
                <w:szCs w:val="20"/>
              </w:rPr>
            </w:pPr>
            <w:r w:rsidRPr="00AF6C8C">
              <w:rPr>
                <w:sz w:val="20"/>
                <w:szCs w:val="20"/>
              </w:rPr>
              <w:t>Objectifs</w:t>
            </w:r>
          </w:p>
          <w:p w14:paraId="3760D6FD" w14:textId="77777777" w:rsidR="002B0E6A" w:rsidRPr="00AF6C8C" w:rsidRDefault="002B0E6A" w:rsidP="00BA597B">
            <w:pPr>
              <w:spacing w:after="0"/>
              <w:rPr>
                <w:szCs w:val="20"/>
              </w:rPr>
            </w:pPr>
            <w:r w:rsidRPr="00AF6C8C">
              <w:rPr>
                <w:szCs w:val="20"/>
              </w:rPr>
              <w:t>+++HTML `</w:t>
            </w:r>
          </w:p>
          <w:p w14:paraId="192481FA" w14:textId="77777777" w:rsidR="002B0E6A" w:rsidRPr="00AF6C8C" w:rsidRDefault="002B0E6A" w:rsidP="00BA597B">
            <w:pPr>
              <w:spacing w:after="0"/>
              <w:rPr>
                <w:szCs w:val="20"/>
              </w:rPr>
            </w:pPr>
            <w:r w:rsidRPr="00AF6C8C">
              <w:rPr>
                <w:szCs w:val="20"/>
              </w:rPr>
              <w:t>&lt;</w:t>
            </w:r>
            <w:proofErr w:type="spellStart"/>
            <w:r w:rsidRPr="00AF6C8C">
              <w:rPr>
                <w:szCs w:val="20"/>
              </w:rPr>
              <w:t>meta</w:t>
            </w:r>
            <w:proofErr w:type="spellEnd"/>
            <w:r w:rsidRPr="00AF6C8C">
              <w:rPr>
                <w:szCs w:val="20"/>
              </w:rPr>
              <w:t xml:space="preserve"> </w:t>
            </w:r>
            <w:proofErr w:type="spellStart"/>
            <w:r w:rsidRPr="00AF6C8C">
              <w:rPr>
                <w:szCs w:val="20"/>
              </w:rPr>
              <w:t>charset</w:t>
            </w:r>
            <w:proofErr w:type="spellEnd"/>
            <w:r w:rsidRPr="00AF6C8C">
              <w:rPr>
                <w:szCs w:val="20"/>
              </w:rPr>
              <w:t>="UTF-8"&gt;</w:t>
            </w:r>
          </w:p>
          <w:p w14:paraId="289B1409" w14:textId="77777777" w:rsidR="002B0E6A" w:rsidRPr="00AF6C8C" w:rsidRDefault="002B0E6A" w:rsidP="00BA597B">
            <w:pPr>
              <w:spacing w:after="0"/>
              <w:rPr>
                <w:szCs w:val="20"/>
                <w:lang w:val="en-US"/>
              </w:rPr>
            </w:pPr>
            <w:r w:rsidRPr="00AF6C8C">
              <w:rPr>
                <w:szCs w:val="20"/>
                <w:lang w:val="en-US"/>
              </w:rPr>
              <w:t>&lt;body&gt;</w:t>
            </w:r>
          </w:p>
          <w:p w14:paraId="605C6A4B" w14:textId="3D932B63" w:rsidR="002B0E6A" w:rsidRPr="00AF6C8C" w:rsidRDefault="002B0E6A" w:rsidP="00BA597B">
            <w:pPr>
              <w:spacing w:after="0"/>
              <w:rPr>
                <w:szCs w:val="20"/>
                <w:lang w:val="en-US"/>
              </w:rPr>
            </w:pPr>
            <w:r w:rsidRPr="00AF6C8C">
              <w:rPr>
                <w:szCs w:val="20"/>
                <w:lang w:val="en-US"/>
              </w:rPr>
              <w:t>${$</w:t>
            </w:r>
            <w:proofErr w:type="spellStart"/>
            <w:r w:rsidRPr="00AF6C8C">
              <w:rPr>
                <w:szCs w:val="20"/>
                <w:lang w:val="en-US"/>
              </w:rPr>
              <w:t>prog.objectifs_fromprog</w:t>
            </w:r>
            <w:proofErr w:type="spellEnd"/>
            <w:r w:rsidRPr="00AF6C8C">
              <w:rPr>
                <w:szCs w:val="20"/>
                <w:lang w:val="en-US"/>
              </w:rPr>
              <w:t>}</w:t>
            </w:r>
          </w:p>
          <w:p w14:paraId="5466B4F5" w14:textId="77777777" w:rsidR="002B0E6A" w:rsidRPr="00AF6C8C" w:rsidRDefault="002B0E6A" w:rsidP="00BA597B">
            <w:pPr>
              <w:spacing w:after="0"/>
              <w:rPr>
                <w:szCs w:val="20"/>
                <w:lang w:val="en-US"/>
              </w:rPr>
            </w:pPr>
            <w:r w:rsidRPr="00AF6C8C">
              <w:rPr>
                <w:szCs w:val="20"/>
                <w:lang w:val="en-US"/>
              </w:rPr>
              <w:t>&lt;/body&gt;</w:t>
            </w:r>
          </w:p>
          <w:p w14:paraId="4C4D180B" w14:textId="0339028F" w:rsidR="002B0E6A" w:rsidRPr="00AF6C8C" w:rsidRDefault="002B0E6A" w:rsidP="00BA597B">
            <w:pPr>
              <w:spacing w:after="0"/>
              <w:rPr>
                <w:szCs w:val="20"/>
              </w:rPr>
            </w:pPr>
            <w:r w:rsidRPr="00AF6C8C">
              <w:rPr>
                <w:szCs w:val="20"/>
              </w:rPr>
              <w:t>`+++</w:t>
            </w:r>
          </w:p>
          <w:p w14:paraId="44A02C12" w14:textId="77777777" w:rsidR="002B0E6A" w:rsidRPr="00AF6C8C" w:rsidRDefault="002B0E6A" w:rsidP="00BA597B">
            <w:pPr>
              <w:pStyle w:val="Heading2"/>
              <w:rPr>
                <w:sz w:val="20"/>
                <w:szCs w:val="20"/>
              </w:rPr>
            </w:pPr>
            <w:r w:rsidRPr="00AF6C8C">
              <w:rPr>
                <w:sz w:val="20"/>
                <w:szCs w:val="20"/>
              </w:rPr>
              <w:t>Modalités d’évaluation</w:t>
            </w:r>
          </w:p>
          <w:p w14:paraId="4BB4FB62" w14:textId="77777777" w:rsidR="002B0E6A" w:rsidRPr="00AF6C8C" w:rsidRDefault="002B0E6A" w:rsidP="00BA597B">
            <w:pPr>
              <w:spacing w:after="0"/>
              <w:rPr>
                <w:szCs w:val="20"/>
              </w:rPr>
            </w:pPr>
            <w:r w:rsidRPr="00AF6C8C">
              <w:rPr>
                <w:szCs w:val="20"/>
              </w:rPr>
              <w:t>+++HTML `</w:t>
            </w:r>
          </w:p>
          <w:p w14:paraId="791CBC7C" w14:textId="77777777" w:rsidR="002B0E6A" w:rsidRPr="00AF6C8C" w:rsidRDefault="002B0E6A" w:rsidP="00BA597B">
            <w:pPr>
              <w:spacing w:after="0"/>
              <w:rPr>
                <w:szCs w:val="20"/>
              </w:rPr>
            </w:pPr>
            <w:r w:rsidRPr="00AF6C8C">
              <w:rPr>
                <w:szCs w:val="20"/>
              </w:rPr>
              <w:t>&lt;</w:t>
            </w:r>
            <w:proofErr w:type="spellStart"/>
            <w:r w:rsidRPr="00AF6C8C">
              <w:rPr>
                <w:szCs w:val="20"/>
              </w:rPr>
              <w:t>meta</w:t>
            </w:r>
            <w:proofErr w:type="spellEnd"/>
            <w:r w:rsidRPr="00AF6C8C">
              <w:rPr>
                <w:szCs w:val="20"/>
              </w:rPr>
              <w:t xml:space="preserve"> </w:t>
            </w:r>
            <w:proofErr w:type="spellStart"/>
            <w:r w:rsidRPr="00AF6C8C">
              <w:rPr>
                <w:szCs w:val="20"/>
              </w:rPr>
              <w:t>charset</w:t>
            </w:r>
            <w:proofErr w:type="spellEnd"/>
            <w:r w:rsidRPr="00AF6C8C">
              <w:rPr>
                <w:szCs w:val="20"/>
              </w:rPr>
              <w:t>="UTF-8"&gt;</w:t>
            </w:r>
          </w:p>
          <w:p w14:paraId="5E77D1BD" w14:textId="77777777" w:rsidR="002B0E6A" w:rsidRPr="00AF6C8C" w:rsidRDefault="002B0E6A" w:rsidP="00BA597B">
            <w:pPr>
              <w:spacing w:after="0"/>
              <w:rPr>
                <w:szCs w:val="20"/>
                <w:lang w:val="en-US"/>
              </w:rPr>
            </w:pPr>
            <w:r w:rsidRPr="00AF6C8C">
              <w:rPr>
                <w:szCs w:val="20"/>
                <w:lang w:val="en-US"/>
              </w:rPr>
              <w:t>&lt;body&gt;</w:t>
            </w:r>
          </w:p>
          <w:p w14:paraId="35B620B1" w14:textId="7A8B5947" w:rsidR="002B0E6A" w:rsidRPr="00AF6C8C" w:rsidRDefault="002B0E6A" w:rsidP="00BA597B">
            <w:pPr>
              <w:spacing w:after="0"/>
              <w:rPr>
                <w:szCs w:val="20"/>
                <w:lang w:val="en-US"/>
              </w:rPr>
            </w:pPr>
            <w:r w:rsidRPr="00AF6C8C">
              <w:rPr>
                <w:szCs w:val="20"/>
                <w:lang w:val="en-US"/>
              </w:rPr>
              <w:t>${$</w:t>
            </w:r>
            <w:proofErr w:type="spellStart"/>
            <w:r w:rsidRPr="00AF6C8C">
              <w:rPr>
                <w:szCs w:val="20"/>
                <w:lang w:val="en-US"/>
              </w:rPr>
              <w:t>prog.modaliteseval_fromprog</w:t>
            </w:r>
            <w:proofErr w:type="spellEnd"/>
            <w:r w:rsidRPr="00AF6C8C">
              <w:rPr>
                <w:szCs w:val="20"/>
                <w:lang w:val="en-US"/>
              </w:rPr>
              <w:t>}</w:t>
            </w:r>
          </w:p>
          <w:p w14:paraId="271108C2" w14:textId="77777777" w:rsidR="002B0E6A" w:rsidRPr="00AF6C8C" w:rsidRDefault="002B0E6A" w:rsidP="00BA597B">
            <w:pPr>
              <w:spacing w:after="0"/>
              <w:rPr>
                <w:szCs w:val="20"/>
                <w:lang w:val="en-US"/>
              </w:rPr>
            </w:pPr>
            <w:r w:rsidRPr="00AF6C8C">
              <w:rPr>
                <w:szCs w:val="20"/>
                <w:lang w:val="en-US"/>
              </w:rPr>
              <w:t>&lt;/body&gt;</w:t>
            </w:r>
          </w:p>
          <w:p w14:paraId="4FC792B8" w14:textId="5389C7E0" w:rsidR="002B0E6A" w:rsidRPr="00AF6C8C" w:rsidRDefault="002B0E6A" w:rsidP="00BA597B">
            <w:pPr>
              <w:spacing w:after="0"/>
              <w:rPr>
                <w:szCs w:val="20"/>
              </w:rPr>
            </w:pPr>
            <w:r w:rsidRPr="00AF6C8C">
              <w:rPr>
                <w:szCs w:val="20"/>
              </w:rPr>
              <w:t>`+++</w:t>
            </w:r>
          </w:p>
          <w:p w14:paraId="36547110" w14:textId="77777777" w:rsidR="002B0E6A" w:rsidRPr="00AF6C8C" w:rsidRDefault="002B0E6A" w:rsidP="00BA597B">
            <w:pPr>
              <w:pStyle w:val="Heading2"/>
              <w:rPr>
                <w:sz w:val="20"/>
                <w:szCs w:val="20"/>
              </w:rPr>
            </w:pPr>
            <w:r w:rsidRPr="00AF6C8C">
              <w:rPr>
                <w:sz w:val="20"/>
                <w:szCs w:val="20"/>
              </w:rPr>
              <w:t>Coût de participation</w:t>
            </w:r>
          </w:p>
          <w:p w14:paraId="151C3B92" w14:textId="0EA6CE0C" w:rsidR="002B0E6A" w:rsidRPr="00AF6C8C" w:rsidRDefault="002B0E6A" w:rsidP="00BA597B">
            <w:pPr>
              <w:pStyle w:val="NoSpacing"/>
              <w:jc w:val="left"/>
              <w:rPr>
                <w:sz w:val="20"/>
                <w:szCs w:val="20"/>
              </w:rPr>
            </w:pPr>
            <w:r w:rsidRPr="00AF6C8C">
              <w:rPr>
                <w:sz w:val="20"/>
                <w:szCs w:val="20"/>
              </w:rPr>
              <w:t>Adhérent : +++INS $</w:t>
            </w:r>
            <w:proofErr w:type="spellStart"/>
            <w:r w:rsidRPr="00AF6C8C">
              <w:rPr>
                <w:sz w:val="20"/>
                <w:szCs w:val="20"/>
              </w:rPr>
              <w:t>prog.prixttc_fromprog</w:t>
            </w:r>
            <w:proofErr w:type="spellEnd"/>
            <w:r w:rsidRPr="00AF6C8C">
              <w:rPr>
                <w:sz w:val="20"/>
                <w:szCs w:val="20"/>
              </w:rPr>
              <w:t>+++ €</w:t>
            </w:r>
          </w:p>
          <w:p w14:paraId="7725FEF1" w14:textId="42D38E41" w:rsidR="002B0E6A" w:rsidRPr="00AF6C8C" w:rsidRDefault="002B0E6A" w:rsidP="00BA597B">
            <w:pPr>
              <w:pStyle w:val="NoSpacing"/>
              <w:jc w:val="left"/>
              <w:rPr>
                <w:sz w:val="20"/>
                <w:szCs w:val="20"/>
              </w:rPr>
            </w:pPr>
            <w:r w:rsidRPr="00AF6C8C">
              <w:rPr>
                <w:sz w:val="20"/>
                <w:szCs w:val="20"/>
              </w:rPr>
              <w:t>Non adhérent :</w:t>
            </w:r>
            <w:r w:rsidR="003C5F9B" w:rsidRPr="00AF6C8C">
              <w:rPr>
                <w:sz w:val="20"/>
                <w:szCs w:val="20"/>
              </w:rPr>
              <w:t xml:space="preserve"> </w:t>
            </w:r>
            <w:r w:rsidRPr="00AF6C8C">
              <w:rPr>
                <w:sz w:val="20"/>
                <w:szCs w:val="20"/>
              </w:rPr>
              <w:t>+++INS $</w:t>
            </w:r>
            <w:proofErr w:type="spellStart"/>
            <w:r w:rsidRPr="00AF6C8C">
              <w:rPr>
                <w:sz w:val="20"/>
                <w:szCs w:val="20"/>
              </w:rPr>
              <w:t>prog.prixnonadherent_fromprog</w:t>
            </w:r>
            <w:proofErr w:type="spellEnd"/>
            <w:r w:rsidRPr="00AF6C8C">
              <w:rPr>
                <w:sz w:val="20"/>
                <w:szCs w:val="20"/>
              </w:rPr>
              <w:t xml:space="preserve"> +++ € </w:t>
            </w:r>
          </w:p>
          <w:p w14:paraId="2FC1CE56" w14:textId="77777777" w:rsidR="002B0E6A" w:rsidRPr="00AF6C8C" w:rsidRDefault="002B0E6A" w:rsidP="00BA597B">
            <w:pPr>
              <w:pStyle w:val="NoSpacing"/>
              <w:jc w:val="left"/>
              <w:rPr>
                <w:sz w:val="20"/>
                <w:szCs w:val="20"/>
              </w:rPr>
            </w:pPr>
            <w:r w:rsidRPr="00AF6C8C">
              <w:rPr>
                <w:sz w:val="20"/>
                <w:szCs w:val="20"/>
              </w:rPr>
              <w:t>+++IF $</w:t>
            </w:r>
            <w:proofErr w:type="spellStart"/>
            <w:r w:rsidRPr="00AF6C8C">
              <w:rPr>
                <w:sz w:val="20"/>
                <w:szCs w:val="20"/>
              </w:rPr>
              <w:t>prog.lieuxdemij_cumul.includes</w:t>
            </w:r>
            <w:proofErr w:type="spellEnd"/>
            <w:r w:rsidRPr="00AF6C8C">
              <w:rPr>
                <w:sz w:val="20"/>
                <w:szCs w:val="20"/>
              </w:rPr>
              <w:t>("intra")+++</w:t>
            </w:r>
          </w:p>
          <w:p w14:paraId="39157B7B" w14:textId="77777777" w:rsidR="002B0E6A" w:rsidRPr="00AF6C8C" w:rsidRDefault="002B0E6A" w:rsidP="00BA597B">
            <w:pPr>
              <w:pStyle w:val="NoSpacing"/>
              <w:jc w:val="left"/>
              <w:rPr>
                <w:sz w:val="20"/>
                <w:szCs w:val="20"/>
              </w:rPr>
            </w:pPr>
            <w:r w:rsidRPr="00AF6C8C">
              <w:rPr>
                <w:sz w:val="20"/>
                <w:szCs w:val="20"/>
              </w:rPr>
              <w:t>En intra : tarif sur devis</w:t>
            </w:r>
          </w:p>
          <w:p w14:paraId="082EE70B" w14:textId="77777777" w:rsidR="002B0E6A" w:rsidRPr="00AF6C8C" w:rsidRDefault="002B0E6A" w:rsidP="00BA597B">
            <w:pPr>
              <w:pStyle w:val="NoSpacing"/>
              <w:jc w:val="left"/>
              <w:rPr>
                <w:sz w:val="20"/>
                <w:szCs w:val="20"/>
              </w:rPr>
            </w:pPr>
            <w:r w:rsidRPr="00AF6C8C">
              <w:rPr>
                <w:sz w:val="20"/>
                <w:szCs w:val="20"/>
              </w:rPr>
              <w:t>+++END-IF+++</w:t>
            </w:r>
          </w:p>
          <w:p w14:paraId="05295DE9" w14:textId="55685568" w:rsidR="003C5F9B" w:rsidRPr="00AF6C8C" w:rsidRDefault="003C5F9B" w:rsidP="00BA597B">
            <w:pPr>
              <w:pStyle w:val="NoSpacing"/>
              <w:rPr>
                <w:sz w:val="20"/>
                <w:szCs w:val="20"/>
              </w:rPr>
            </w:pPr>
            <w:r w:rsidRPr="00AF6C8C">
              <w:rPr>
                <w:sz w:val="20"/>
                <w:szCs w:val="20"/>
              </w:rPr>
              <w:t>+++</w:t>
            </w:r>
            <w:r w:rsidR="00F167A3" w:rsidRPr="00AF6C8C">
              <w:rPr>
                <w:sz w:val="20"/>
                <w:szCs w:val="20"/>
              </w:rPr>
              <w:t>EXEC</w:t>
            </w:r>
          </w:p>
          <w:p w14:paraId="1F04658D" w14:textId="72B14D4A" w:rsidR="003C5F9B" w:rsidRPr="00AF6C8C" w:rsidRDefault="00F167A3" w:rsidP="00BA597B">
            <w:pPr>
              <w:pStyle w:val="NoSpacing"/>
              <w:rPr>
                <w:sz w:val="20"/>
                <w:szCs w:val="20"/>
              </w:rPr>
            </w:pPr>
            <w:r w:rsidRPr="00AF6C8C">
              <w:rPr>
                <w:sz w:val="20"/>
                <w:szCs w:val="20"/>
              </w:rPr>
              <w:t>moitie</w:t>
            </w:r>
            <w:r w:rsidR="003C5F9B" w:rsidRPr="00AF6C8C">
              <w:rPr>
                <w:sz w:val="20"/>
                <w:szCs w:val="20"/>
              </w:rPr>
              <w:t xml:space="preserve"> = </w:t>
            </w:r>
            <w:proofErr w:type="spellStart"/>
            <w:r w:rsidR="003C5F9B" w:rsidRPr="00AF6C8C">
              <w:rPr>
                <w:sz w:val="20"/>
                <w:szCs w:val="20"/>
              </w:rPr>
              <w:t>parseInt</w:t>
            </w:r>
            <w:proofErr w:type="spellEnd"/>
            <w:r w:rsidR="003C5F9B" w:rsidRPr="00AF6C8C">
              <w:rPr>
                <w:sz w:val="20"/>
                <w:szCs w:val="20"/>
              </w:rPr>
              <w:t>($</w:t>
            </w:r>
            <w:proofErr w:type="spellStart"/>
            <w:r w:rsidR="003C5F9B" w:rsidRPr="00AF6C8C">
              <w:rPr>
                <w:sz w:val="20"/>
                <w:szCs w:val="20"/>
              </w:rPr>
              <w:t>prog.prixttc_fromprog</w:t>
            </w:r>
            <w:proofErr w:type="spellEnd"/>
            <w:r w:rsidR="003C5F9B" w:rsidRPr="00AF6C8C">
              <w:rPr>
                <w:sz w:val="20"/>
                <w:szCs w:val="20"/>
              </w:rPr>
              <w:t>) /2</w:t>
            </w:r>
            <w:r w:rsidR="00037BDB" w:rsidRPr="00AF6C8C">
              <w:rPr>
                <w:rFonts w:ascii="Calibri" w:hAnsi="Calibri" w:cs="Calibri"/>
                <w:sz w:val="20"/>
                <w:szCs w:val="20"/>
              </w:rPr>
              <w:t> </w:t>
            </w:r>
            <w:r w:rsidR="00037BDB" w:rsidRPr="00AF6C8C">
              <w:rPr>
                <w:sz w:val="20"/>
                <w:szCs w:val="20"/>
              </w:rPr>
              <w:t>;</w:t>
            </w:r>
          </w:p>
          <w:p w14:paraId="6CBEC85C" w14:textId="3681889B" w:rsidR="00F167A3" w:rsidRPr="00AF6C8C" w:rsidRDefault="00F167A3" w:rsidP="00BA597B">
            <w:pPr>
              <w:pStyle w:val="NoSpacing"/>
              <w:rPr>
                <w:sz w:val="20"/>
                <w:szCs w:val="20"/>
              </w:rPr>
            </w:pPr>
            <w:r w:rsidRPr="00AF6C8C">
              <w:rPr>
                <w:sz w:val="20"/>
                <w:szCs w:val="20"/>
              </w:rPr>
              <w:t>+++</w:t>
            </w:r>
          </w:p>
          <w:p w14:paraId="65605C57" w14:textId="77777777" w:rsidR="00F167A3" w:rsidRPr="00AF6C8C" w:rsidRDefault="00F167A3" w:rsidP="00F167A3">
            <w:pPr>
              <w:pStyle w:val="NoSpacing"/>
              <w:jc w:val="left"/>
              <w:rPr>
                <w:sz w:val="20"/>
                <w:szCs w:val="20"/>
              </w:rPr>
            </w:pPr>
            <w:r w:rsidRPr="00AF6C8C">
              <w:rPr>
                <w:sz w:val="20"/>
                <w:szCs w:val="20"/>
              </w:rPr>
              <w:t>+++IF $prog.ouvertepersaccomp_fromprog[0]+++</w:t>
            </w:r>
          </w:p>
          <w:p w14:paraId="75E9D323" w14:textId="46437A99" w:rsidR="002B0E6A" w:rsidRPr="00AF6C8C" w:rsidRDefault="00F23CF9" w:rsidP="00BA597B">
            <w:pPr>
              <w:pStyle w:val="NoSpacing"/>
              <w:rPr>
                <w:rFonts w:ascii="Calibri" w:hAnsi="Calibri" w:cs="Calibri"/>
                <w:sz w:val="20"/>
                <w:szCs w:val="20"/>
              </w:rPr>
            </w:pPr>
            <w:r w:rsidRPr="00AF6C8C">
              <w:rPr>
                <w:sz w:val="20"/>
                <w:szCs w:val="20"/>
              </w:rPr>
              <w:t>Personne accompagnée :</w:t>
            </w:r>
            <w:r w:rsidR="00F167A3" w:rsidRPr="00AF6C8C">
              <w:rPr>
                <w:sz w:val="20"/>
                <w:szCs w:val="20"/>
              </w:rPr>
              <w:t xml:space="preserve"> +++= moitie</w:t>
            </w:r>
            <w:r w:rsidR="003C5F9B" w:rsidRPr="00AF6C8C">
              <w:rPr>
                <w:sz w:val="20"/>
                <w:szCs w:val="20"/>
              </w:rPr>
              <w:t>+++</w:t>
            </w:r>
            <w:r w:rsidR="002D5553" w:rsidRPr="00AF6C8C">
              <w:rPr>
                <w:rFonts w:ascii="Calibri" w:hAnsi="Calibri" w:cs="Calibri"/>
                <w:sz w:val="20"/>
                <w:szCs w:val="20"/>
              </w:rPr>
              <w:t> €</w:t>
            </w:r>
          </w:p>
          <w:p w14:paraId="78088BB2" w14:textId="6FEBDFAD" w:rsidR="002B0E6A" w:rsidRPr="00AF6C8C" w:rsidRDefault="002B0E6A" w:rsidP="00BA597B">
            <w:pPr>
              <w:pStyle w:val="NoSpacing"/>
              <w:rPr>
                <w:sz w:val="20"/>
                <w:szCs w:val="20"/>
                <w:lang w:val="en-US"/>
              </w:rPr>
            </w:pPr>
            <w:r w:rsidRPr="00AF6C8C">
              <w:rPr>
                <w:sz w:val="20"/>
                <w:szCs w:val="20"/>
                <w:lang w:val="en-US"/>
              </w:rPr>
              <w:t>+++END-IF+++</w:t>
            </w:r>
          </w:p>
          <w:p w14:paraId="1B4A83E6" w14:textId="77777777" w:rsidR="002B0E6A" w:rsidRPr="00AF6C8C" w:rsidRDefault="002B0E6A" w:rsidP="00BA597B">
            <w:pPr>
              <w:pStyle w:val="Heading2"/>
              <w:rPr>
                <w:noProof/>
                <w:sz w:val="20"/>
                <w:szCs w:val="20"/>
                <w:lang w:val="en-US"/>
              </w:rPr>
            </w:pPr>
            <w:r w:rsidRPr="00AF6C8C">
              <w:rPr>
                <w:noProof/>
                <w:sz w:val="20"/>
                <w:szCs w:val="20"/>
                <w:lang w:val="en-US"/>
              </w:rPr>
              <w:t>Formateur</w:t>
            </w:r>
          </w:p>
          <w:p w14:paraId="2BCCDBEC" w14:textId="5ABAF960" w:rsidR="002B0E6A" w:rsidRPr="00AF6C8C" w:rsidRDefault="002B0E6A" w:rsidP="00BA597B">
            <w:pPr>
              <w:rPr>
                <w:szCs w:val="20"/>
                <w:lang w:val="en-US"/>
              </w:rPr>
            </w:pPr>
            <w:r w:rsidRPr="00AF6C8C">
              <w:rPr>
                <w:noProof/>
                <w:szCs w:val="20"/>
                <w:lang w:val="en-US"/>
              </w:rPr>
              <w:t>+++INS $prog.Formateurice+++</w:t>
            </w:r>
          </w:p>
        </w:tc>
      </w:tr>
    </w:tbl>
    <w:p w14:paraId="25BD3C1A" w14:textId="77777777" w:rsidR="007374A2" w:rsidRPr="002D5553" w:rsidRDefault="007374A2" w:rsidP="007374A2">
      <w:pPr>
        <w:rPr>
          <w:sz w:val="2"/>
          <w:szCs w:val="2"/>
          <w:lang w:val="en-US"/>
        </w:rPr>
      </w:pPr>
    </w:p>
    <w:p w14:paraId="6FF53AD8" w14:textId="56ED5473" w:rsidR="007374A2" w:rsidRDefault="007374A2" w:rsidP="009B4792">
      <w:pPr>
        <w:rPr>
          <w:sz w:val="2"/>
          <w:szCs w:val="2"/>
        </w:rPr>
      </w:pPr>
      <w:r>
        <w:rPr>
          <w:sz w:val="2"/>
          <w:szCs w:val="2"/>
        </w:rPr>
        <w:t>***</w:t>
      </w:r>
    </w:p>
    <w:p w14:paraId="00B24B71" w14:textId="5043F181" w:rsidR="007374A2" w:rsidRDefault="007374A2" w:rsidP="009B4792">
      <w:pPr>
        <w:rPr>
          <w:sz w:val="2"/>
          <w:szCs w:val="2"/>
        </w:rPr>
      </w:pPr>
      <w:r>
        <w:rPr>
          <w:sz w:val="2"/>
          <w:szCs w:val="2"/>
        </w:rPr>
        <w:t>***</w:t>
      </w:r>
      <w:r w:rsidR="009B4792">
        <w:rPr>
          <w:sz w:val="2"/>
          <w:szCs w:val="2"/>
        </w:rPr>
        <w:t xml:space="preserve"> </w:t>
      </w:r>
    </w:p>
    <w:p w14:paraId="7763F437" w14:textId="0B03CC14" w:rsidR="00974820" w:rsidRDefault="00BA436D" w:rsidP="00974820">
      <w:pPr>
        <w:jc w:val="center"/>
        <w:rPr>
          <w:b/>
          <w:bCs/>
          <w:color w:val="EA740E" w:themeColor="accent1" w:themeShade="BF"/>
          <w:sz w:val="50"/>
          <w:szCs w:val="52"/>
        </w:rPr>
      </w:pPr>
      <w:r w:rsidRPr="00985568">
        <w:rPr>
          <w:sz w:val="24"/>
          <w:szCs w:val="24"/>
        </w:rPr>
        <w:br w:type="page"/>
      </w:r>
      <w:r w:rsidR="00A61495">
        <w:rPr>
          <w:sz w:val="24"/>
          <w:szCs w:val="24"/>
        </w:rPr>
        <w:lastRenderedPageBreak/>
        <w:t>+++END-FOR prog+++</w:t>
      </w:r>
      <w:r w:rsidR="00974820" w:rsidRPr="00FC25EA">
        <w:rPr>
          <w:b/>
          <w:bCs/>
          <w:color w:val="EA740E" w:themeColor="accent1" w:themeShade="BF"/>
          <w:sz w:val="50"/>
          <w:szCs w:val="52"/>
        </w:rPr>
        <w:t>28</w:t>
      </w:r>
      <w:r w:rsidR="00974820" w:rsidRPr="00FC25EA">
        <w:rPr>
          <w:b/>
          <w:bCs/>
          <w:color w:val="EA740E" w:themeColor="accent1" w:themeShade="BF"/>
          <w:sz w:val="50"/>
          <w:szCs w:val="52"/>
          <w:vertAlign w:val="superscript"/>
        </w:rPr>
        <w:t>ème</w:t>
      </w:r>
      <w:r w:rsidR="00974820" w:rsidRPr="00FC25EA">
        <w:rPr>
          <w:b/>
          <w:bCs/>
          <w:color w:val="EA740E" w:themeColor="accent1" w:themeShade="BF"/>
          <w:sz w:val="50"/>
          <w:szCs w:val="52"/>
        </w:rPr>
        <w:t xml:space="preserve"> COLLOQUE NATIONAL DE LA FSH</w:t>
      </w:r>
    </w:p>
    <w:p w14:paraId="509CDA8A" w14:textId="2043F500" w:rsidR="00974820" w:rsidRPr="00FC25EA" w:rsidRDefault="00974820" w:rsidP="00974820">
      <w:pPr>
        <w:jc w:val="center"/>
        <w:rPr>
          <w:b/>
          <w:color w:val="EA740E" w:themeColor="accent1" w:themeShade="BF"/>
          <w:sz w:val="34"/>
          <w:szCs w:val="36"/>
        </w:rPr>
      </w:pPr>
      <w:r w:rsidRPr="00FC25EA">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5EA">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FC25EA" w:rsidRDefault="00974820" w:rsidP="00974820">
      <w:pPr>
        <w:jc w:val="center"/>
        <w:rPr>
          <w:b/>
          <w:color w:val="EA740E" w:themeColor="accent1" w:themeShade="BF"/>
          <w:sz w:val="42"/>
          <w:szCs w:val="44"/>
        </w:rPr>
      </w:pPr>
      <w:r w:rsidRPr="00FC25EA">
        <w:rPr>
          <w:b/>
          <w:color w:val="EA740E" w:themeColor="accent1" w:themeShade="BF"/>
          <w:sz w:val="42"/>
          <w:szCs w:val="44"/>
        </w:rPr>
        <w:t>Le Colloque aura lieu au Havre en 2025</w:t>
      </w:r>
    </w:p>
    <w:p w14:paraId="5E073C85" w14:textId="77777777" w:rsidR="00985568" w:rsidRPr="00FC25EA" w:rsidRDefault="00974820" w:rsidP="00974820">
      <w:pPr>
        <w:spacing w:after="160"/>
        <w:jc w:val="center"/>
        <w:rPr>
          <w:rFonts w:ascii="Calibri" w:hAnsi="Calibri" w:cs="Calibri"/>
          <w:bCs/>
          <w:color w:val="EA740E" w:themeColor="accent1" w:themeShade="BF"/>
          <w:sz w:val="36"/>
          <w:szCs w:val="36"/>
        </w:rPr>
      </w:pPr>
      <w:r w:rsidRPr="00FC25EA">
        <w:rPr>
          <w:bCs/>
          <w:color w:val="EA740E" w:themeColor="accent1" w:themeShade="BF"/>
          <w:sz w:val="34"/>
          <w:szCs w:val="36"/>
        </w:rPr>
        <w:t>Les dates vous seront communiquées prochainement</w:t>
      </w:r>
      <w:r w:rsidRPr="00FC25EA">
        <w:rPr>
          <w:rFonts w:ascii="Calibri" w:hAnsi="Calibri" w:cs="Calibri"/>
          <w:bCs/>
          <w:color w:val="EA740E" w:themeColor="accent1" w:themeShade="BF"/>
          <w:sz w:val="36"/>
          <w:szCs w:val="36"/>
        </w:rPr>
        <w:t> !</w:t>
      </w:r>
    </w:p>
    <w:p w14:paraId="4593D273"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FC25EA"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FC25EA" w:rsidRDefault="00985568" w:rsidP="00985568">
      <w:pPr>
        <w:spacing w:after="120"/>
        <w:jc w:val="center"/>
        <w:rPr>
          <w:iCs/>
          <w:sz w:val="34"/>
          <w:szCs w:val="36"/>
        </w:rPr>
      </w:pPr>
      <w:r w:rsidRPr="00FC25EA">
        <w:rPr>
          <w:iCs/>
          <w:sz w:val="34"/>
          <w:szCs w:val="36"/>
        </w:rPr>
        <w:t>Plus d’informations sur le site de la Fédération</w:t>
      </w:r>
    </w:p>
    <w:p w14:paraId="6EBB0FC8" w14:textId="77777777" w:rsidR="00985568" w:rsidRPr="00FC25EA" w:rsidRDefault="00985568" w:rsidP="00985568">
      <w:pPr>
        <w:spacing w:after="0"/>
        <w:jc w:val="center"/>
        <w:rPr>
          <w:rStyle w:val="Hyperlink"/>
          <w:b/>
          <w:bCs/>
          <w:iCs/>
          <w:color w:val="FFFFFF" w:themeColor="background1"/>
          <w:sz w:val="34"/>
          <w:szCs w:val="36"/>
          <w:u w:val="none"/>
          <w:bdr w:val="single" w:sz="48" w:space="0" w:color="F5A157" w:themeColor="accent1"/>
          <w:shd w:val="clear" w:color="auto" w:fill="F5A157" w:themeFill="accent1"/>
        </w:rPr>
      </w:pPr>
      <w:hyperlink r:id="rId19" w:history="1">
        <w:r w:rsidRPr="00FC25EA">
          <w:rPr>
            <w:rStyle w:val="Hyperlink"/>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FC25EA" w:rsidRDefault="007E46E0" w:rsidP="00985568">
      <w:pPr>
        <w:spacing w:after="160"/>
        <w:jc w:val="center"/>
        <w:rPr>
          <w:sz w:val="24"/>
          <w:szCs w:val="24"/>
        </w:rPr>
      </w:pPr>
      <w:r w:rsidRPr="00FC25EA">
        <w:rPr>
          <w:sz w:val="24"/>
          <w:szCs w:val="24"/>
        </w:rPr>
        <w:br w:type="page"/>
      </w:r>
    </w:p>
    <w:tbl>
      <w:tblPr>
        <w:tblStyle w:val="TableGrid"/>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FC25EA"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4577D972" w14:textId="77777777" w:rsidR="00091A40" w:rsidRDefault="00091A40" w:rsidP="00C43C32">
            <w:pPr>
              <w:pStyle w:val="Heading2"/>
              <w:spacing w:after="240"/>
              <w:jc w:val="center"/>
              <w:rPr>
                <w:color w:val="EA740E" w:themeColor="accent1" w:themeShade="BF"/>
                <w:sz w:val="20"/>
                <w:szCs w:val="20"/>
              </w:rPr>
            </w:pPr>
            <w:bookmarkStart w:id="16" w:name="_Hlk178671762"/>
          </w:p>
          <w:p w14:paraId="37BC8842" w14:textId="4E343F93" w:rsidR="00FA42D9" w:rsidRPr="00091A40" w:rsidRDefault="00FA42D9" w:rsidP="00C43C32">
            <w:pPr>
              <w:pStyle w:val="Heading2"/>
              <w:spacing w:after="240"/>
              <w:jc w:val="center"/>
              <w:rPr>
                <w:color w:val="EA740E" w:themeColor="accent1" w:themeShade="BF"/>
                <w:sz w:val="20"/>
                <w:szCs w:val="20"/>
              </w:rPr>
            </w:pPr>
            <w:r w:rsidRPr="00091A40">
              <w:rPr>
                <w:color w:val="EA740E" w:themeColor="accent1" w:themeShade="BF"/>
                <w:sz w:val="20"/>
                <w:szCs w:val="20"/>
              </w:rPr>
              <w:t>INFORMATIONS ET MODALITES PRATIQUES</w:t>
            </w:r>
          </w:p>
          <w:p w14:paraId="56C422D1" w14:textId="77777777" w:rsidR="00FA42D9" w:rsidRPr="00091A40" w:rsidRDefault="00FA42D9" w:rsidP="00B83D6D">
            <w:pPr>
              <w:jc w:val="center"/>
              <w:rPr>
                <w:szCs w:val="20"/>
              </w:rPr>
            </w:pPr>
            <w:r w:rsidRPr="00091A40">
              <w:rPr>
                <w:szCs w:val="20"/>
              </w:rPr>
              <w:t>Les programmes détaillés des formations proposées sur ce document sont disponibles sur le site de la FSH</w:t>
            </w:r>
            <w:r w:rsidRPr="00091A40">
              <w:rPr>
                <w:rFonts w:ascii="Calibri" w:hAnsi="Calibri" w:cs="Calibri"/>
                <w:szCs w:val="20"/>
              </w:rPr>
              <w:t> </w:t>
            </w:r>
            <w:r w:rsidRPr="00091A40">
              <w:rPr>
                <w:szCs w:val="20"/>
              </w:rPr>
              <w:t xml:space="preserve">: </w:t>
            </w:r>
            <w:hyperlink r:id="rId20" w:history="1">
              <w:r w:rsidRPr="00091A40">
                <w:rPr>
                  <w:rStyle w:val="Hyperlink"/>
                  <w:color w:val="auto"/>
                  <w:szCs w:val="20"/>
                </w:rPr>
                <w:t>https://www.sante-habitat.org/formations</w:t>
              </w:r>
            </w:hyperlink>
          </w:p>
          <w:p w14:paraId="3D7899C5" w14:textId="77777777" w:rsidR="00FA42D9" w:rsidRPr="00091A40" w:rsidRDefault="00FA42D9" w:rsidP="00B83D6D">
            <w:pPr>
              <w:spacing w:after="0"/>
              <w:jc w:val="center"/>
              <w:rPr>
                <w:szCs w:val="20"/>
              </w:rPr>
            </w:pPr>
            <w:r w:rsidRPr="00091A40">
              <w:rPr>
                <w:szCs w:val="20"/>
              </w:rPr>
              <w:t>Les formations nationales en présentiel se déroulent au siège de la FSH,</w:t>
            </w:r>
          </w:p>
          <w:p w14:paraId="56AFFF58" w14:textId="77777777" w:rsidR="00FA42D9" w:rsidRPr="00091A40" w:rsidRDefault="00FA42D9" w:rsidP="00B83D6D">
            <w:pPr>
              <w:spacing w:after="0"/>
              <w:jc w:val="center"/>
              <w:rPr>
                <w:szCs w:val="20"/>
              </w:rPr>
            </w:pPr>
            <w:r w:rsidRPr="00091A40">
              <w:rPr>
                <w:szCs w:val="20"/>
              </w:rPr>
              <w:t>6 rue du Chemin Vert, 75011 – Paris</w:t>
            </w:r>
          </w:p>
          <w:p w14:paraId="38E3B893" w14:textId="77777777" w:rsidR="00FA42D9" w:rsidRPr="00091A40" w:rsidRDefault="00FA42D9" w:rsidP="00B83D6D">
            <w:pPr>
              <w:jc w:val="center"/>
              <w:rPr>
                <w:szCs w:val="20"/>
              </w:rPr>
            </w:pPr>
            <w:r w:rsidRPr="00091A40">
              <w:rPr>
                <w:szCs w:val="20"/>
              </w:rPr>
              <w:t>Stations de Métro</w:t>
            </w:r>
            <w:r w:rsidRPr="00091A40">
              <w:rPr>
                <w:rFonts w:ascii="Calibri" w:hAnsi="Calibri" w:cs="Calibri"/>
                <w:szCs w:val="20"/>
              </w:rPr>
              <w:t> </w:t>
            </w:r>
            <w:r w:rsidRPr="00091A40">
              <w:rPr>
                <w:szCs w:val="20"/>
              </w:rPr>
              <w:t xml:space="preserve">: Bastille - ligne 1 / Chemin Vert </w:t>
            </w:r>
            <w:r w:rsidRPr="00091A40">
              <w:rPr>
                <w:rFonts w:ascii="Luciole" w:hAnsi="Luciole" w:cs="Luciole"/>
                <w:szCs w:val="20"/>
              </w:rPr>
              <w:t>–</w:t>
            </w:r>
            <w:r w:rsidRPr="00091A40">
              <w:rPr>
                <w:szCs w:val="20"/>
              </w:rPr>
              <w:t xml:space="preserve"> ligne 8 / </w:t>
            </w:r>
            <w:proofErr w:type="spellStart"/>
            <w:r w:rsidRPr="00091A40">
              <w:rPr>
                <w:szCs w:val="20"/>
              </w:rPr>
              <w:t>Br</w:t>
            </w:r>
            <w:r w:rsidRPr="00091A40">
              <w:rPr>
                <w:rFonts w:ascii="Luciole" w:hAnsi="Luciole" w:cs="Luciole"/>
                <w:szCs w:val="20"/>
              </w:rPr>
              <w:t>é</w:t>
            </w:r>
            <w:r w:rsidRPr="00091A40">
              <w:rPr>
                <w:szCs w:val="20"/>
              </w:rPr>
              <w:t>guet</w:t>
            </w:r>
            <w:proofErr w:type="spellEnd"/>
            <w:r w:rsidRPr="00091A40">
              <w:rPr>
                <w:szCs w:val="20"/>
              </w:rPr>
              <w:t xml:space="preserve"> Sabin </w:t>
            </w:r>
            <w:r w:rsidRPr="00091A40">
              <w:rPr>
                <w:rFonts w:ascii="Luciole" w:hAnsi="Luciole" w:cs="Luciole"/>
                <w:szCs w:val="20"/>
              </w:rPr>
              <w:t>–</w:t>
            </w:r>
            <w:r w:rsidRPr="00091A40">
              <w:rPr>
                <w:szCs w:val="20"/>
              </w:rPr>
              <w:t xml:space="preserve"> Ligne 5</w:t>
            </w:r>
          </w:p>
          <w:p w14:paraId="132C9E92" w14:textId="77777777" w:rsidR="00FA42D9" w:rsidRPr="00091A40" w:rsidRDefault="00FA42D9" w:rsidP="00B83D6D">
            <w:pPr>
              <w:jc w:val="center"/>
              <w:rPr>
                <w:bCs/>
                <w:color w:val="D51038" w:themeColor="accent3"/>
                <w:szCs w:val="20"/>
              </w:rPr>
            </w:pPr>
            <w:r w:rsidRPr="00091A40">
              <w:rPr>
                <w:bCs/>
                <w:color w:val="D51038" w:themeColor="accent3"/>
                <w:szCs w:val="20"/>
              </w:rPr>
              <w:t>La salle de formation répond aux exigences de l’accessibilité aux personnes à mobilité réduite.</w:t>
            </w:r>
          </w:p>
          <w:p w14:paraId="6EA5CF8B" w14:textId="77777777" w:rsidR="00BF49E4" w:rsidRPr="00091A40" w:rsidRDefault="00BF49E4" w:rsidP="00B83D6D">
            <w:pPr>
              <w:jc w:val="center"/>
              <w:rPr>
                <w:bCs/>
                <w:color w:val="D51038" w:themeColor="accent3"/>
                <w:szCs w:val="20"/>
              </w:rPr>
            </w:pPr>
          </w:p>
          <w:p w14:paraId="6B72BF9D" w14:textId="6AF41CED" w:rsidR="00FA42D9" w:rsidRPr="00091A40" w:rsidRDefault="00167A32" w:rsidP="00B83D6D">
            <w:pPr>
              <w:jc w:val="center"/>
              <w:rPr>
                <w:color w:val="EA740E" w:themeColor="accent1" w:themeShade="BF"/>
                <w:szCs w:val="20"/>
              </w:rPr>
            </w:pPr>
            <w:r w:rsidRPr="00091A40">
              <w:rPr>
                <w:rFonts w:asciiTheme="majorHAnsi" w:eastAsiaTheme="majorEastAsia" w:hAnsiTheme="majorHAnsi" w:cstheme="majorBidi"/>
                <w:b/>
                <w:bCs/>
                <w:color w:val="EA740E" w:themeColor="accent1" w:themeShade="BF"/>
                <w:szCs w:val="20"/>
              </w:rPr>
              <w:t>CONTACTS</w:t>
            </w:r>
          </w:p>
          <w:p w14:paraId="2C2DEA64" w14:textId="77777777" w:rsidR="00FA42D9" w:rsidRPr="00091A40" w:rsidRDefault="00FA42D9" w:rsidP="00B83D6D">
            <w:pPr>
              <w:pStyle w:val="Heading3"/>
              <w:spacing w:before="0"/>
              <w:jc w:val="center"/>
              <w:rPr>
                <w:b/>
                <w:bCs/>
                <w:sz w:val="20"/>
                <w:szCs w:val="20"/>
              </w:rPr>
            </w:pPr>
            <w:r w:rsidRPr="00091A40">
              <w:rPr>
                <w:b/>
                <w:bCs/>
                <w:sz w:val="20"/>
                <w:szCs w:val="20"/>
              </w:rPr>
              <w:t>Référente administrative et pédagogique</w:t>
            </w:r>
            <w:r w:rsidRPr="00091A40">
              <w:rPr>
                <w:rFonts w:ascii="Calibri" w:hAnsi="Calibri" w:cs="Calibri"/>
                <w:b/>
                <w:bCs/>
                <w:sz w:val="20"/>
                <w:szCs w:val="20"/>
              </w:rPr>
              <w:t> </w:t>
            </w:r>
            <w:r w:rsidRPr="00091A40">
              <w:rPr>
                <w:b/>
                <w:bCs/>
                <w:sz w:val="20"/>
                <w:szCs w:val="20"/>
              </w:rPr>
              <w:t>:</w:t>
            </w:r>
          </w:p>
          <w:p w14:paraId="7885B7A5" w14:textId="77777777" w:rsidR="00FA42D9" w:rsidRPr="00091A40" w:rsidRDefault="00FA42D9" w:rsidP="00B83D6D">
            <w:pPr>
              <w:pStyle w:val="Heading3"/>
              <w:spacing w:before="0"/>
              <w:jc w:val="center"/>
              <w:rPr>
                <w:sz w:val="20"/>
                <w:szCs w:val="20"/>
              </w:rPr>
            </w:pPr>
            <w:r w:rsidRPr="00091A40">
              <w:rPr>
                <w:sz w:val="20"/>
                <w:szCs w:val="20"/>
              </w:rPr>
              <w:t xml:space="preserve">Pôle Formations </w:t>
            </w:r>
            <w:hyperlink r:id="rId21" w:history="1">
              <w:r w:rsidRPr="00091A40">
                <w:rPr>
                  <w:rStyle w:val="Hyperlink"/>
                  <w:color w:val="auto"/>
                  <w:sz w:val="20"/>
                  <w:szCs w:val="20"/>
                </w:rPr>
                <w:t>formation@sante-habitat.org</w:t>
              </w:r>
            </w:hyperlink>
            <w:r w:rsidRPr="00091A40">
              <w:rPr>
                <w:sz w:val="20"/>
                <w:szCs w:val="20"/>
              </w:rPr>
              <w:t xml:space="preserve"> </w:t>
            </w:r>
          </w:p>
          <w:p w14:paraId="3CE3336C" w14:textId="77777777" w:rsidR="00FA42D9" w:rsidRPr="00091A40" w:rsidRDefault="00FA42D9" w:rsidP="00B83D6D">
            <w:pPr>
              <w:pStyle w:val="Heading3"/>
              <w:spacing w:before="0" w:after="240"/>
              <w:jc w:val="center"/>
              <w:rPr>
                <w:sz w:val="20"/>
                <w:szCs w:val="20"/>
              </w:rPr>
            </w:pPr>
            <w:r w:rsidRPr="00091A40">
              <w:rPr>
                <w:sz w:val="20"/>
                <w:szCs w:val="20"/>
              </w:rPr>
              <w:t xml:space="preserve">06 33 82 17 52 </w:t>
            </w:r>
          </w:p>
          <w:p w14:paraId="73388116" w14:textId="77777777" w:rsidR="00FA42D9" w:rsidRPr="00091A40" w:rsidRDefault="00FA42D9" w:rsidP="00B83D6D">
            <w:pPr>
              <w:pStyle w:val="Heading3"/>
              <w:spacing w:before="0"/>
              <w:jc w:val="center"/>
              <w:rPr>
                <w:b/>
                <w:bCs/>
                <w:sz w:val="20"/>
                <w:szCs w:val="20"/>
              </w:rPr>
            </w:pPr>
            <w:r w:rsidRPr="00091A40">
              <w:rPr>
                <w:b/>
                <w:bCs/>
                <w:sz w:val="20"/>
                <w:szCs w:val="20"/>
              </w:rPr>
              <w:t>Référente formations</w:t>
            </w:r>
            <w:r w:rsidRPr="00091A40">
              <w:rPr>
                <w:rFonts w:ascii="Calibri" w:hAnsi="Calibri" w:cs="Calibri"/>
                <w:b/>
                <w:bCs/>
                <w:sz w:val="20"/>
                <w:szCs w:val="20"/>
              </w:rPr>
              <w:t> </w:t>
            </w:r>
            <w:r w:rsidRPr="00091A40">
              <w:rPr>
                <w:b/>
                <w:bCs/>
                <w:sz w:val="20"/>
                <w:szCs w:val="20"/>
              </w:rPr>
              <w:t>:</w:t>
            </w:r>
          </w:p>
          <w:p w14:paraId="40C3641E" w14:textId="77777777" w:rsidR="00FA42D9" w:rsidRPr="00091A40" w:rsidRDefault="00FA42D9" w:rsidP="00B83D6D">
            <w:pPr>
              <w:rPr>
                <w:szCs w:val="20"/>
              </w:rPr>
            </w:pPr>
            <w:r w:rsidRPr="00091A40">
              <w:rPr>
                <w:szCs w:val="20"/>
              </w:rPr>
              <w:t>Pascale Neveu, administratrice de la Fédération Santé Habitat (</w:t>
            </w:r>
            <w:hyperlink r:id="rId22" w:history="1">
              <w:r w:rsidRPr="00091A40">
                <w:rPr>
                  <w:rStyle w:val="Hyperlink"/>
                  <w:color w:val="auto"/>
                  <w:szCs w:val="20"/>
                </w:rPr>
                <w:t>secretariat@sante-habitat.org</w:t>
              </w:r>
            </w:hyperlink>
            <w:r w:rsidRPr="00091A40">
              <w:rPr>
                <w:szCs w:val="20"/>
              </w:rPr>
              <w:t xml:space="preserve"> - 01 48 05 55 54)</w:t>
            </w:r>
          </w:p>
          <w:p w14:paraId="22E49A3B" w14:textId="77777777" w:rsidR="00FA42D9" w:rsidRPr="00091A40" w:rsidRDefault="00FA42D9" w:rsidP="00B83D6D">
            <w:pPr>
              <w:pStyle w:val="Heading3"/>
              <w:spacing w:before="0"/>
              <w:jc w:val="center"/>
              <w:rPr>
                <w:b/>
                <w:bCs/>
                <w:sz w:val="20"/>
                <w:szCs w:val="20"/>
              </w:rPr>
            </w:pPr>
            <w:r w:rsidRPr="00091A40">
              <w:rPr>
                <w:b/>
                <w:bCs/>
                <w:sz w:val="20"/>
                <w:szCs w:val="20"/>
              </w:rPr>
              <w:t>Référente Handicap</w:t>
            </w:r>
            <w:r w:rsidRPr="00091A40">
              <w:rPr>
                <w:rFonts w:ascii="Calibri" w:hAnsi="Calibri" w:cs="Calibri"/>
                <w:b/>
                <w:bCs/>
                <w:sz w:val="20"/>
                <w:szCs w:val="20"/>
              </w:rPr>
              <w:t> </w:t>
            </w:r>
            <w:r w:rsidRPr="00091A40">
              <w:rPr>
                <w:b/>
                <w:bCs/>
                <w:sz w:val="20"/>
                <w:szCs w:val="20"/>
              </w:rPr>
              <w:t>:</w:t>
            </w:r>
          </w:p>
          <w:p w14:paraId="36FDA047" w14:textId="77777777" w:rsidR="00FA42D9" w:rsidRPr="00091A40" w:rsidRDefault="00FA42D9" w:rsidP="00B83D6D">
            <w:pPr>
              <w:spacing w:after="0"/>
              <w:jc w:val="center"/>
              <w:rPr>
                <w:szCs w:val="20"/>
              </w:rPr>
            </w:pPr>
            <w:r w:rsidRPr="00091A40">
              <w:rPr>
                <w:szCs w:val="20"/>
              </w:rPr>
              <w:t>Bérangère Grisoni (</w:t>
            </w:r>
            <w:hyperlink r:id="rId23" w:history="1">
              <w:r w:rsidRPr="00091A40">
                <w:rPr>
                  <w:rStyle w:val="Hyperlink"/>
                  <w:color w:val="auto"/>
                  <w:szCs w:val="20"/>
                </w:rPr>
                <w:t>berangere.grisoni@sante-habitat.org</w:t>
              </w:r>
            </w:hyperlink>
            <w:r w:rsidRPr="00091A40">
              <w:rPr>
                <w:szCs w:val="20"/>
              </w:rPr>
              <w:t xml:space="preserve"> – 06 60 06 07 93)</w:t>
            </w:r>
          </w:p>
          <w:p w14:paraId="3AFA8B46" w14:textId="77777777" w:rsidR="00FA42D9" w:rsidRPr="00091A40" w:rsidRDefault="00FA42D9" w:rsidP="00B83D6D">
            <w:pPr>
              <w:spacing w:after="0"/>
              <w:jc w:val="center"/>
              <w:rPr>
                <w:szCs w:val="20"/>
              </w:rPr>
            </w:pPr>
          </w:p>
          <w:p w14:paraId="54D8769C" w14:textId="77777777" w:rsidR="00FA42D9" w:rsidRDefault="00FA42D9" w:rsidP="00B83D6D">
            <w:pPr>
              <w:rPr>
                <w:szCs w:val="20"/>
              </w:rPr>
            </w:pPr>
            <w:r w:rsidRPr="00091A40">
              <w:rPr>
                <w:szCs w:val="20"/>
              </w:rPr>
              <w:t>Si la formation nécessite une adaptation liée à une situation de handicap, merci de nous le faire savoir.</w:t>
            </w:r>
          </w:p>
          <w:p w14:paraId="3E893E3C" w14:textId="38BDE136" w:rsidR="00091A40" w:rsidRPr="00091A40" w:rsidRDefault="00091A40" w:rsidP="00B83D6D">
            <w:pPr>
              <w:rPr>
                <w:color w:val="B4DCFA" w:themeColor="background2"/>
                <w:szCs w:val="20"/>
              </w:rPr>
            </w:pPr>
          </w:p>
        </w:tc>
        <w:tc>
          <w:tcPr>
            <w:tcW w:w="308" w:type="dxa"/>
            <w:tcBorders>
              <w:top w:val="nil"/>
              <w:left w:val="nil"/>
              <w:bottom w:val="nil"/>
              <w:right w:val="nil"/>
            </w:tcBorders>
          </w:tcPr>
          <w:p w14:paraId="32256222" w14:textId="77777777" w:rsidR="00FA42D9" w:rsidRPr="00091A40" w:rsidRDefault="00FA42D9" w:rsidP="00A62810">
            <w:pPr>
              <w:pStyle w:val="Heading2"/>
              <w:rPr>
                <w:color w:val="FFFFFF" w:themeColor="background1"/>
                <w:sz w:val="20"/>
                <w:szCs w:val="20"/>
              </w:rPr>
            </w:pPr>
          </w:p>
        </w:tc>
        <w:tc>
          <w:tcPr>
            <w:tcW w:w="5670" w:type="dxa"/>
            <w:tcBorders>
              <w:top w:val="nil"/>
              <w:left w:val="nil"/>
              <w:bottom w:val="nil"/>
              <w:right w:val="nil"/>
            </w:tcBorders>
          </w:tcPr>
          <w:p w14:paraId="059C8D05" w14:textId="77777777" w:rsidR="00FA42D9" w:rsidRPr="00091A40" w:rsidRDefault="00FA42D9" w:rsidP="00FA42D9">
            <w:pPr>
              <w:pStyle w:val="Heading2"/>
              <w:rPr>
                <w:color w:val="EA740E" w:themeColor="accent1" w:themeShade="BF"/>
                <w:sz w:val="20"/>
                <w:szCs w:val="20"/>
              </w:rPr>
            </w:pPr>
            <w:r w:rsidRPr="00091A40">
              <w:rPr>
                <w:color w:val="EA740E" w:themeColor="accent1" w:themeShade="BF"/>
                <w:sz w:val="20"/>
                <w:szCs w:val="20"/>
              </w:rPr>
              <w:t>Modalités d’inscription</w:t>
            </w:r>
            <w:r w:rsidRPr="00091A40">
              <w:rPr>
                <w:rFonts w:ascii="Calibri" w:hAnsi="Calibri" w:cs="Calibri"/>
                <w:color w:val="EA740E" w:themeColor="accent1" w:themeShade="BF"/>
                <w:sz w:val="20"/>
                <w:szCs w:val="20"/>
              </w:rPr>
              <w:t> </w:t>
            </w:r>
            <w:r w:rsidRPr="00091A40">
              <w:rPr>
                <w:color w:val="EA740E" w:themeColor="accent1" w:themeShade="BF"/>
                <w:sz w:val="20"/>
                <w:szCs w:val="20"/>
              </w:rPr>
              <w:t xml:space="preserve">: </w:t>
            </w:r>
          </w:p>
          <w:p w14:paraId="61DAB8BA"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Les inscriptions sont prises en compte par ordre d’arrivée</w:t>
            </w:r>
            <w:r w:rsidRPr="00091A40">
              <w:rPr>
                <w:rFonts w:ascii="Calibri" w:hAnsi="Calibri" w:cs="Calibri"/>
                <w:szCs w:val="20"/>
              </w:rPr>
              <w:t> </w:t>
            </w:r>
            <w:r w:rsidRPr="00091A40">
              <w:rPr>
                <w:szCs w:val="20"/>
              </w:rPr>
              <w:t>;</w:t>
            </w:r>
          </w:p>
          <w:p w14:paraId="1EEDB574"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Les inscriptions sont validées après la réception du règlement ou de la signature de la convention de formation</w:t>
            </w:r>
            <w:r w:rsidRPr="00091A40">
              <w:rPr>
                <w:rFonts w:ascii="Calibri" w:hAnsi="Calibri" w:cs="Calibri"/>
                <w:szCs w:val="20"/>
              </w:rPr>
              <w:t> </w:t>
            </w:r>
            <w:r w:rsidRPr="00091A40">
              <w:rPr>
                <w:szCs w:val="20"/>
              </w:rPr>
              <w:t>;</w:t>
            </w:r>
          </w:p>
          <w:p w14:paraId="2056DC9D"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En cas de désistement (sans justificatif médical) moins de 15 jours avant le début de la formation</w:t>
            </w:r>
            <w:r w:rsidRPr="00091A40">
              <w:rPr>
                <w:rFonts w:ascii="Calibri" w:hAnsi="Calibri" w:cs="Calibri"/>
                <w:szCs w:val="20"/>
              </w:rPr>
              <w:t> </w:t>
            </w:r>
            <w:r w:rsidRPr="00091A40">
              <w:rPr>
                <w:szCs w:val="20"/>
              </w:rPr>
              <w:t>: 100% des frais seront retenus</w:t>
            </w:r>
            <w:r w:rsidRPr="00091A40">
              <w:rPr>
                <w:rFonts w:ascii="Calibri" w:hAnsi="Calibri" w:cs="Calibri"/>
                <w:szCs w:val="20"/>
              </w:rPr>
              <w:t> </w:t>
            </w:r>
            <w:r w:rsidRPr="00091A40">
              <w:rPr>
                <w:szCs w:val="20"/>
              </w:rPr>
              <w:t>;</w:t>
            </w:r>
          </w:p>
          <w:p w14:paraId="3F5A32B9"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La FSH peut être amenée à annuler une formation. Le stagiaire en sera informé au minimum deux semaines avant la date prévue. Le remboursement total des frais d’inscription sera alors effectué</w:t>
            </w:r>
            <w:r w:rsidRPr="00091A40">
              <w:rPr>
                <w:rFonts w:ascii="Calibri" w:hAnsi="Calibri" w:cs="Calibri"/>
                <w:szCs w:val="20"/>
              </w:rPr>
              <w:t> </w:t>
            </w:r>
            <w:r w:rsidRPr="00091A40">
              <w:rPr>
                <w:szCs w:val="20"/>
              </w:rPr>
              <w:t>;</w:t>
            </w:r>
          </w:p>
          <w:p w14:paraId="0258CC30"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Une attestation de présence, ainsi qu’un questionnaire d’évaluation sont remis à la fin de chaque session</w:t>
            </w:r>
            <w:r w:rsidRPr="00091A40">
              <w:rPr>
                <w:rFonts w:ascii="Calibri" w:hAnsi="Calibri" w:cs="Calibri"/>
                <w:szCs w:val="20"/>
              </w:rPr>
              <w:t> </w:t>
            </w:r>
            <w:r w:rsidRPr="00091A40">
              <w:rPr>
                <w:szCs w:val="20"/>
              </w:rPr>
              <w:t>;</w:t>
            </w:r>
          </w:p>
          <w:p w14:paraId="239DECE9" w14:textId="77777777" w:rsidR="00FA42D9" w:rsidRPr="00091A40" w:rsidRDefault="00FA42D9" w:rsidP="005D0B2B">
            <w:pPr>
              <w:pStyle w:val="ListParagraph"/>
              <w:numPr>
                <w:ilvl w:val="0"/>
                <w:numId w:val="4"/>
              </w:numPr>
              <w:spacing w:after="120"/>
              <w:ind w:left="278" w:hanging="278"/>
              <w:contextualSpacing w:val="0"/>
              <w:rPr>
                <w:szCs w:val="20"/>
              </w:rPr>
            </w:pPr>
            <w:r w:rsidRPr="00091A40">
              <w:rPr>
                <w:szCs w:val="20"/>
              </w:rPr>
              <w:t>La FSH peut programmer de nouvelles sessions de formations en cours d’année</w:t>
            </w:r>
            <w:r w:rsidRPr="00091A40">
              <w:rPr>
                <w:rFonts w:ascii="Calibri" w:hAnsi="Calibri" w:cs="Calibri"/>
                <w:szCs w:val="20"/>
              </w:rPr>
              <w:t> </w:t>
            </w:r>
            <w:r w:rsidRPr="00091A40">
              <w:rPr>
                <w:szCs w:val="20"/>
              </w:rPr>
              <w:t>;</w:t>
            </w:r>
          </w:p>
          <w:p w14:paraId="7C966535" w14:textId="77777777" w:rsidR="00FA42D9" w:rsidRPr="00091A40" w:rsidRDefault="00FA42D9" w:rsidP="001B01E6">
            <w:pPr>
              <w:pStyle w:val="ListParagraph"/>
              <w:numPr>
                <w:ilvl w:val="0"/>
                <w:numId w:val="4"/>
              </w:numPr>
              <w:spacing w:after="0"/>
              <w:ind w:left="279" w:hanging="279"/>
              <w:rPr>
                <w:rStyle w:val="Hyperlink"/>
                <w:color w:val="auto"/>
                <w:szCs w:val="20"/>
                <w:u w:val="none"/>
              </w:rPr>
            </w:pPr>
            <w:r w:rsidRPr="00091A40">
              <w:rPr>
                <w:szCs w:val="20"/>
              </w:rPr>
              <w:t>La programmation et les modalités d’inscription, ainsi que le livret d’accueil du stagiaire sont disponibles sur la rubrique «</w:t>
            </w:r>
            <w:r w:rsidRPr="00091A40">
              <w:rPr>
                <w:rFonts w:ascii="Calibri" w:hAnsi="Calibri" w:cs="Calibri"/>
                <w:szCs w:val="20"/>
              </w:rPr>
              <w:t> </w:t>
            </w:r>
            <w:r w:rsidRPr="00091A40">
              <w:rPr>
                <w:szCs w:val="20"/>
              </w:rPr>
              <w:t>Formation</w:t>
            </w:r>
            <w:r w:rsidRPr="00091A40">
              <w:rPr>
                <w:rFonts w:ascii="Calibri" w:hAnsi="Calibri" w:cs="Calibri"/>
                <w:szCs w:val="20"/>
              </w:rPr>
              <w:t> </w:t>
            </w:r>
            <w:r w:rsidRPr="00091A40">
              <w:rPr>
                <w:rFonts w:ascii="Luciole" w:hAnsi="Luciole" w:cs="Luciole"/>
                <w:szCs w:val="20"/>
              </w:rPr>
              <w:t>»</w:t>
            </w:r>
            <w:r w:rsidRPr="00091A40">
              <w:rPr>
                <w:szCs w:val="20"/>
              </w:rPr>
              <w:t xml:space="preserve"> du site internet de la F</w:t>
            </w:r>
            <w:r w:rsidRPr="00091A40">
              <w:rPr>
                <w:rFonts w:ascii="Luciole" w:hAnsi="Luciole" w:cs="Luciole"/>
                <w:szCs w:val="20"/>
              </w:rPr>
              <w:t>é</w:t>
            </w:r>
            <w:r w:rsidRPr="00091A40">
              <w:rPr>
                <w:szCs w:val="20"/>
              </w:rPr>
              <w:t>d</w:t>
            </w:r>
            <w:r w:rsidRPr="00091A40">
              <w:rPr>
                <w:rFonts w:ascii="Luciole" w:hAnsi="Luciole" w:cs="Luciole"/>
                <w:szCs w:val="20"/>
              </w:rPr>
              <w:t>é</w:t>
            </w:r>
            <w:r w:rsidRPr="00091A40">
              <w:rPr>
                <w:szCs w:val="20"/>
              </w:rPr>
              <w:t>ration</w:t>
            </w:r>
            <w:r w:rsidRPr="00091A40">
              <w:rPr>
                <w:rFonts w:ascii="Calibri" w:hAnsi="Calibri" w:cs="Calibri"/>
                <w:szCs w:val="20"/>
              </w:rPr>
              <w:t> </w:t>
            </w:r>
            <w:r w:rsidRPr="00091A40">
              <w:rPr>
                <w:szCs w:val="20"/>
              </w:rPr>
              <w:t xml:space="preserve">: </w:t>
            </w:r>
            <w:hyperlink r:id="rId24" w:history="1">
              <w:r w:rsidRPr="00091A40">
                <w:rPr>
                  <w:rStyle w:val="Hyperlink"/>
                  <w:bCs/>
                  <w:color w:val="auto"/>
                  <w:szCs w:val="20"/>
                </w:rPr>
                <w:t>https://www.sante-habitat.org/formations</w:t>
              </w:r>
            </w:hyperlink>
          </w:p>
          <w:p w14:paraId="1E502D20" w14:textId="77777777" w:rsidR="001B01E6" w:rsidRPr="00091A40" w:rsidRDefault="001B01E6" w:rsidP="001B01E6">
            <w:pPr>
              <w:spacing w:after="0"/>
              <w:rPr>
                <w:szCs w:val="20"/>
              </w:rPr>
            </w:pPr>
          </w:p>
          <w:p w14:paraId="30B5ACCC" w14:textId="3E492C37" w:rsidR="00FA42D9" w:rsidRPr="00091A40" w:rsidRDefault="00FA42D9" w:rsidP="00FA42D9">
            <w:pPr>
              <w:spacing w:after="0"/>
              <w:jc w:val="center"/>
              <w:rPr>
                <w:b/>
                <w:bCs/>
                <w:color w:val="9F0C29" w:themeColor="accent3" w:themeShade="BF"/>
                <w:szCs w:val="20"/>
              </w:rPr>
            </w:pPr>
            <w:r w:rsidRPr="00091A40">
              <w:rPr>
                <w:b/>
                <w:bCs/>
                <w:color w:val="9F0C29" w:themeColor="accent3" w:themeShade="BF"/>
                <w:szCs w:val="20"/>
              </w:rPr>
              <w:t xml:space="preserve">Le nombre de places pour chaque session étant limité, ne tardez pas à vous inscrire, via le </w:t>
            </w:r>
            <w:hyperlink r:id="rId25" w:history="1">
              <w:r w:rsidRPr="00091A40">
                <w:rPr>
                  <w:b/>
                  <w:bCs/>
                  <w:color w:val="9F0C29" w:themeColor="accent3" w:themeShade="BF"/>
                  <w:szCs w:val="20"/>
                  <w:u w:val="single"/>
                </w:rPr>
                <w:t>formulaire en ligne</w:t>
              </w:r>
            </w:hyperlink>
            <w:r w:rsidRPr="00091A40">
              <w:rPr>
                <w:b/>
                <w:bCs/>
                <w:color w:val="9F0C29" w:themeColor="accent3" w:themeShade="BF"/>
                <w:szCs w:val="20"/>
              </w:rPr>
              <w:t>, aux sessions qui vous intéressent.</w:t>
            </w:r>
          </w:p>
          <w:p w14:paraId="602AA834" w14:textId="77777777" w:rsidR="003C2923" w:rsidRPr="00091A40" w:rsidRDefault="003C2923" w:rsidP="00A62810">
            <w:pPr>
              <w:rPr>
                <w:szCs w:val="20"/>
              </w:rPr>
            </w:pPr>
          </w:p>
          <w:p w14:paraId="1A499088"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after="0"/>
              <w:jc w:val="center"/>
              <w:rPr>
                <w:b/>
                <w:bCs/>
                <w:color w:val="D51038" w:themeColor="accent3"/>
                <w:szCs w:val="20"/>
              </w:rPr>
            </w:pPr>
            <w:r w:rsidRPr="00091A40">
              <w:rPr>
                <w:b/>
                <w:bCs/>
                <w:color w:val="D51038" w:themeColor="accent3"/>
                <w:szCs w:val="20"/>
              </w:rPr>
              <w:t>Vous cherchez une formation que vous n’avez pas trouvée dans notre catalogue</w:t>
            </w:r>
            <w:r w:rsidRPr="00091A40">
              <w:rPr>
                <w:rFonts w:ascii="Calibri" w:hAnsi="Calibri" w:cs="Calibri"/>
                <w:b/>
                <w:bCs/>
                <w:color w:val="D51038" w:themeColor="accent3"/>
                <w:szCs w:val="20"/>
              </w:rPr>
              <w:t> </w:t>
            </w:r>
            <w:r w:rsidRPr="00091A40">
              <w:rPr>
                <w:b/>
                <w:bCs/>
                <w:color w:val="D51038" w:themeColor="accent3"/>
                <w:szCs w:val="20"/>
              </w:rPr>
              <w:t xml:space="preserve">? </w:t>
            </w:r>
          </w:p>
          <w:p w14:paraId="133A75D2" w14:textId="77777777" w:rsidR="008D46B8"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b/>
                <w:bCs/>
                <w:color w:val="D51038" w:themeColor="accent3"/>
                <w:szCs w:val="20"/>
              </w:rPr>
            </w:pPr>
            <w:r w:rsidRPr="00091A40">
              <w:rPr>
                <w:b/>
                <w:bCs/>
                <w:color w:val="D51038" w:themeColor="accent3"/>
                <w:szCs w:val="20"/>
              </w:rPr>
              <w:t>N’hésitez pas à nous solliciter à ce sujet</w:t>
            </w:r>
            <w:r w:rsidRPr="00091A40">
              <w:rPr>
                <w:rFonts w:ascii="Calibri" w:hAnsi="Calibri" w:cs="Calibri"/>
                <w:b/>
                <w:bCs/>
                <w:color w:val="D51038" w:themeColor="accent3"/>
                <w:szCs w:val="20"/>
              </w:rPr>
              <w:t> </w:t>
            </w:r>
            <w:r w:rsidRPr="00091A40">
              <w:rPr>
                <w:b/>
                <w:bCs/>
                <w:color w:val="D51038" w:themeColor="accent3"/>
                <w:szCs w:val="20"/>
              </w:rPr>
              <w:t xml:space="preserve">: </w:t>
            </w:r>
          </w:p>
          <w:p w14:paraId="1F5C689D" w14:textId="613A0454" w:rsidR="0010177A" w:rsidRPr="00091A40"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Cs w:val="20"/>
              </w:rPr>
            </w:pPr>
            <w:r w:rsidRPr="00091A40">
              <w:rPr>
                <w:color w:val="D51038" w:themeColor="accent3"/>
                <w:szCs w:val="20"/>
              </w:rPr>
              <w:t>Pôle Formations de la FSH</w:t>
            </w:r>
          </w:p>
          <w:p w14:paraId="44C6A68C" w14:textId="68770D62" w:rsidR="008D46B8" w:rsidRPr="00091A40"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after="0"/>
              <w:jc w:val="center"/>
              <w:rPr>
                <w:color w:val="D51038" w:themeColor="accent3"/>
                <w:szCs w:val="20"/>
              </w:rPr>
            </w:pPr>
            <w:hyperlink r:id="rId26" w:history="1">
              <w:r w:rsidRPr="00091A40">
                <w:rPr>
                  <w:rStyle w:val="Hyperlink"/>
                  <w:color w:val="D51038" w:themeColor="accent3"/>
                  <w:szCs w:val="20"/>
                </w:rPr>
                <w:t>formation@sante-habitat.org</w:t>
              </w:r>
            </w:hyperlink>
            <w:r w:rsidR="008D46B8" w:rsidRPr="00091A40">
              <w:rPr>
                <w:color w:val="D51038" w:themeColor="accent3"/>
                <w:szCs w:val="20"/>
              </w:rPr>
              <w:t xml:space="preserve"> | 06 33 82 17 52</w:t>
            </w:r>
          </w:p>
          <w:p w14:paraId="723FF8D8" w14:textId="77777777" w:rsidR="008D46B8" w:rsidRPr="00091A40" w:rsidRDefault="008D46B8" w:rsidP="00A62810">
            <w:pPr>
              <w:rPr>
                <w:szCs w:val="20"/>
              </w:rPr>
            </w:pPr>
          </w:p>
        </w:tc>
      </w:tr>
      <w:bookmarkEnd w:id="16"/>
    </w:tbl>
    <w:p w14:paraId="2C567769" w14:textId="4C392107" w:rsidR="00843B6B" w:rsidRDefault="00843B6B" w:rsidP="009E338D">
      <w:pPr>
        <w:rPr>
          <w:sz w:val="2"/>
          <w:szCs w:val="2"/>
        </w:rPr>
      </w:pPr>
    </w:p>
    <w:p w14:paraId="236A9DEC" w14:textId="7F0B83A0" w:rsidR="009E338D" w:rsidRPr="00436260" w:rsidRDefault="009E338D" w:rsidP="0022134C">
      <w:pPr>
        <w:spacing w:after="160"/>
        <w:jc w:val="both"/>
        <w:rPr>
          <w:sz w:val="2"/>
          <w:szCs w:val="2"/>
        </w:rPr>
      </w:pPr>
    </w:p>
    <w:sectPr w:rsidR="009E338D" w:rsidRPr="00436260" w:rsidSect="000C0E4C">
      <w:headerReference w:type="default" r:id="rId27"/>
      <w:footerReference w:type="default" r:id="rId28"/>
      <w:headerReference w:type="first" r:id="rId29"/>
      <w:footerReference w:type="first" r:id="rId30"/>
      <w:type w:val="continuous"/>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008BB" w14:textId="77777777" w:rsidR="00AA2ADF" w:rsidRDefault="00AA2ADF" w:rsidP="00440510">
      <w:pPr>
        <w:spacing w:after="0" w:line="240" w:lineRule="auto"/>
      </w:pPr>
      <w:r>
        <w:separator/>
      </w:r>
    </w:p>
  </w:endnote>
  <w:endnote w:type="continuationSeparator" w:id="0">
    <w:p w14:paraId="25017DF1" w14:textId="77777777" w:rsidR="00AA2ADF" w:rsidRDefault="00AA2ADF" w:rsidP="00440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Footer"/>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Hyperlink"/>
          <w:color w:val="262626" w:themeColor="text1" w:themeTint="D9"/>
          <w:sz w:val="18"/>
          <w:szCs w:val="18"/>
        </w:rPr>
        <w:t>www.sante-habitat.org</w:t>
      </w:r>
    </w:hyperlink>
  </w:p>
  <w:p w14:paraId="599A65B4" w14:textId="0B2F2567" w:rsidR="00AA07AC" w:rsidRPr="00FC25EA" w:rsidRDefault="00097138" w:rsidP="006A4409">
    <w:pPr>
      <w:pStyle w:val="Footer"/>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Footer"/>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Hyperlink"/>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Hyperlink"/>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Footer"/>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Hyperlink"/>
          <w:b/>
          <w:bCs/>
          <w:sz w:val="18"/>
          <w:szCs w:val="18"/>
        </w:rPr>
        <w:t>www.sante-habitat.org</w:t>
      </w:r>
    </w:hyperlink>
  </w:p>
  <w:p w14:paraId="4A4FDFF4" w14:textId="77777777" w:rsidR="00495515" w:rsidRPr="00695370" w:rsidRDefault="00B3083A" w:rsidP="00B3083A">
    <w:pPr>
      <w:pStyle w:val="Footer"/>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B965A" w14:textId="77777777" w:rsidR="00AA2ADF" w:rsidRDefault="00AA2ADF" w:rsidP="00440510">
      <w:pPr>
        <w:spacing w:after="0" w:line="240" w:lineRule="auto"/>
      </w:pPr>
      <w:r>
        <w:separator/>
      </w:r>
    </w:p>
  </w:footnote>
  <w:footnote w:type="continuationSeparator" w:id="0">
    <w:p w14:paraId="74BBF6F5" w14:textId="77777777" w:rsidR="00AA2ADF" w:rsidRDefault="00AA2ADF" w:rsidP="004405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Header"/>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Header"/>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3"/>
  </w:num>
  <w:num w:numId="2" w16cid:durableId="832988406">
    <w:abstractNumId w:val="1"/>
  </w:num>
  <w:num w:numId="3" w16cid:durableId="1086339441">
    <w:abstractNumId w:val="5"/>
  </w:num>
  <w:num w:numId="4" w16cid:durableId="572785089">
    <w:abstractNumId w:val="0"/>
  </w:num>
  <w:num w:numId="5" w16cid:durableId="1197768553">
    <w:abstractNumId w:val="4"/>
  </w:num>
  <w:num w:numId="6" w16cid:durableId="9148997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33D61"/>
    <w:rsid w:val="00037BDB"/>
    <w:rsid w:val="00054F2E"/>
    <w:rsid w:val="00067F70"/>
    <w:rsid w:val="000705DC"/>
    <w:rsid w:val="000829BB"/>
    <w:rsid w:val="000841C5"/>
    <w:rsid w:val="0008441F"/>
    <w:rsid w:val="00091A40"/>
    <w:rsid w:val="00097138"/>
    <w:rsid w:val="000A5800"/>
    <w:rsid w:val="000B7304"/>
    <w:rsid w:val="000C0E4C"/>
    <w:rsid w:val="000E580E"/>
    <w:rsid w:val="000F5034"/>
    <w:rsid w:val="0010177A"/>
    <w:rsid w:val="001040B5"/>
    <w:rsid w:val="00106E5D"/>
    <w:rsid w:val="00122C9B"/>
    <w:rsid w:val="00123F46"/>
    <w:rsid w:val="001245B4"/>
    <w:rsid w:val="001303AB"/>
    <w:rsid w:val="001377AC"/>
    <w:rsid w:val="00141FD1"/>
    <w:rsid w:val="00167A32"/>
    <w:rsid w:val="0018764B"/>
    <w:rsid w:val="00190498"/>
    <w:rsid w:val="001A5DD3"/>
    <w:rsid w:val="001B01E6"/>
    <w:rsid w:val="001B73DC"/>
    <w:rsid w:val="001C2897"/>
    <w:rsid w:val="001D05DC"/>
    <w:rsid w:val="001D0838"/>
    <w:rsid w:val="001D7DDB"/>
    <w:rsid w:val="001F0955"/>
    <w:rsid w:val="00211347"/>
    <w:rsid w:val="00211652"/>
    <w:rsid w:val="0022134C"/>
    <w:rsid w:val="00231D68"/>
    <w:rsid w:val="00245D85"/>
    <w:rsid w:val="002477D6"/>
    <w:rsid w:val="002501A2"/>
    <w:rsid w:val="00251D0A"/>
    <w:rsid w:val="002611E3"/>
    <w:rsid w:val="00273221"/>
    <w:rsid w:val="00283410"/>
    <w:rsid w:val="002B0E6A"/>
    <w:rsid w:val="002D5553"/>
    <w:rsid w:val="002E0852"/>
    <w:rsid w:val="002F0902"/>
    <w:rsid w:val="002F3C5F"/>
    <w:rsid w:val="002F5A30"/>
    <w:rsid w:val="00320EB3"/>
    <w:rsid w:val="00324744"/>
    <w:rsid w:val="00330843"/>
    <w:rsid w:val="00347F44"/>
    <w:rsid w:val="00350FBA"/>
    <w:rsid w:val="003553BB"/>
    <w:rsid w:val="0036531E"/>
    <w:rsid w:val="00370636"/>
    <w:rsid w:val="00381F98"/>
    <w:rsid w:val="003820DE"/>
    <w:rsid w:val="00384E69"/>
    <w:rsid w:val="00397524"/>
    <w:rsid w:val="003A07F5"/>
    <w:rsid w:val="003B41BF"/>
    <w:rsid w:val="003C2923"/>
    <w:rsid w:val="003C5F9B"/>
    <w:rsid w:val="003C6ED7"/>
    <w:rsid w:val="003C6F67"/>
    <w:rsid w:val="003D3CB6"/>
    <w:rsid w:val="003D51ED"/>
    <w:rsid w:val="003E5969"/>
    <w:rsid w:val="003F4F01"/>
    <w:rsid w:val="004053C5"/>
    <w:rsid w:val="00421C7B"/>
    <w:rsid w:val="00426543"/>
    <w:rsid w:val="00427ACD"/>
    <w:rsid w:val="00436260"/>
    <w:rsid w:val="00436EDC"/>
    <w:rsid w:val="00440510"/>
    <w:rsid w:val="00442ABC"/>
    <w:rsid w:val="00452466"/>
    <w:rsid w:val="00456DEE"/>
    <w:rsid w:val="00461FA7"/>
    <w:rsid w:val="00465175"/>
    <w:rsid w:val="0049009F"/>
    <w:rsid w:val="00494913"/>
    <w:rsid w:val="00495515"/>
    <w:rsid w:val="0049711F"/>
    <w:rsid w:val="00497A55"/>
    <w:rsid w:val="004A51F8"/>
    <w:rsid w:val="004C03C5"/>
    <w:rsid w:val="004C49C4"/>
    <w:rsid w:val="004C6AC5"/>
    <w:rsid w:val="004D42ED"/>
    <w:rsid w:val="004D56A3"/>
    <w:rsid w:val="004E01DD"/>
    <w:rsid w:val="00503CF5"/>
    <w:rsid w:val="00521CC0"/>
    <w:rsid w:val="00543418"/>
    <w:rsid w:val="00552C76"/>
    <w:rsid w:val="00556A1C"/>
    <w:rsid w:val="00572594"/>
    <w:rsid w:val="00583A9A"/>
    <w:rsid w:val="00587837"/>
    <w:rsid w:val="005A1D56"/>
    <w:rsid w:val="005A7E70"/>
    <w:rsid w:val="005D0B2B"/>
    <w:rsid w:val="005D2057"/>
    <w:rsid w:val="005F0C41"/>
    <w:rsid w:val="005F4F80"/>
    <w:rsid w:val="005F75F6"/>
    <w:rsid w:val="0060104D"/>
    <w:rsid w:val="0060186C"/>
    <w:rsid w:val="00604798"/>
    <w:rsid w:val="00607872"/>
    <w:rsid w:val="00630D32"/>
    <w:rsid w:val="006327D4"/>
    <w:rsid w:val="00646958"/>
    <w:rsid w:val="00652D37"/>
    <w:rsid w:val="00677A5F"/>
    <w:rsid w:val="00694FF6"/>
    <w:rsid w:val="00695370"/>
    <w:rsid w:val="006A4409"/>
    <w:rsid w:val="006B0109"/>
    <w:rsid w:val="006B31C7"/>
    <w:rsid w:val="006B6159"/>
    <w:rsid w:val="006B704A"/>
    <w:rsid w:val="006B730A"/>
    <w:rsid w:val="006C5AD3"/>
    <w:rsid w:val="006C770B"/>
    <w:rsid w:val="006E23C7"/>
    <w:rsid w:val="006E5C31"/>
    <w:rsid w:val="006F03FB"/>
    <w:rsid w:val="006F0807"/>
    <w:rsid w:val="00701773"/>
    <w:rsid w:val="007117AF"/>
    <w:rsid w:val="007133C1"/>
    <w:rsid w:val="00716CCA"/>
    <w:rsid w:val="00720182"/>
    <w:rsid w:val="007374A2"/>
    <w:rsid w:val="00740629"/>
    <w:rsid w:val="007464EE"/>
    <w:rsid w:val="00752830"/>
    <w:rsid w:val="0075298F"/>
    <w:rsid w:val="00753B5E"/>
    <w:rsid w:val="007670F7"/>
    <w:rsid w:val="00774F76"/>
    <w:rsid w:val="00782543"/>
    <w:rsid w:val="00794C67"/>
    <w:rsid w:val="00795FDA"/>
    <w:rsid w:val="0079796F"/>
    <w:rsid w:val="007B5223"/>
    <w:rsid w:val="007D296A"/>
    <w:rsid w:val="007D2B9A"/>
    <w:rsid w:val="007D5EF4"/>
    <w:rsid w:val="007E46E0"/>
    <w:rsid w:val="00815C63"/>
    <w:rsid w:val="00823AD3"/>
    <w:rsid w:val="00843B6B"/>
    <w:rsid w:val="00847078"/>
    <w:rsid w:val="008658E8"/>
    <w:rsid w:val="008704F4"/>
    <w:rsid w:val="00891356"/>
    <w:rsid w:val="008A2A0F"/>
    <w:rsid w:val="008C2616"/>
    <w:rsid w:val="008D46B8"/>
    <w:rsid w:val="0091011F"/>
    <w:rsid w:val="00911F97"/>
    <w:rsid w:val="00912768"/>
    <w:rsid w:val="0091367C"/>
    <w:rsid w:val="00913F63"/>
    <w:rsid w:val="00927E84"/>
    <w:rsid w:val="00947010"/>
    <w:rsid w:val="009520AE"/>
    <w:rsid w:val="00974820"/>
    <w:rsid w:val="00981EE2"/>
    <w:rsid w:val="00985568"/>
    <w:rsid w:val="00992B8E"/>
    <w:rsid w:val="009A52B0"/>
    <w:rsid w:val="009B08AB"/>
    <w:rsid w:val="009B1BD0"/>
    <w:rsid w:val="009B4792"/>
    <w:rsid w:val="009D3B61"/>
    <w:rsid w:val="009E338D"/>
    <w:rsid w:val="009E6063"/>
    <w:rsid w:val="00A01448"/>
    <w:rsid w:val="00A26DC1"/>
    <w:rsid w:val="00A271E3"/>
    <w:rsid w:val="00A32B37"/>
    <w:rsid w:val="00A35491"/>
    <w:rsid w:val="00A41B53"/>
    <w:rsid w:val="00A4247C"/>
    <w:rsid w:val="00A61495"/>
    <w:rsid w:val="00A76946"/>
    <w:rsid w:val="00A804A2"/>
    <w:rsid w:val="00A93F38"/>
    <w:rsid w:val="00A967B2"/>
    <w:rsid w:val="00A97C8E"/>
    <w:rsid w:val="00AA07AC"/>
    <w:rsid w:val="00AA2ADF"/>
    <w:rsid w:val="00AA4702"/>
    <w:rsid w:val="00AA79EE"/>
    <w:rsid w:val="00AB4CD8"/>
    <w:rsid w:val="00AC5DFA"/>
    <w:rsid w:val="00AD183C"/>
    <w:rsid w:val="00AD6127"/>
    <w:rsid w:val="00AE7161"/>
    <w:rsid w:val="00AF6C8C"/>
    <w:rsid w:val="00B0065E"/>
    <w:rsid w:val="00B036E0"/>
    <w:rsid w:val="00B11BA8"/>
    <w:rsid w:val="00B3083A"/>
    <w:rsid w:val="00B30BD2"/>
    <w:rsid w:val="00B33FA5"/>
    <w:rsid w:val="00B51247"/>
    <w:rsid w:val="00B51F7E"/>
    <w:rsid w:val="00B529D3"/>
    <w:rsid w:val="00B52A8F"/>
    <w:rsid w:val="00B666B9"/>
    <w:rsid w:val="00B70966"/>
    <w:rsid w:val="00B72C0F"/>
    <w:rsid w:val="00B76168"/>
    <w:rsid w:val="00B83D6D"/>
    <w:rsid w:val="00B84CCB"/>
    <w:rsid w:val="00B86373"/>
    <w:rsid w:val="00B90897"/>
    <w:rsid w:val="00B962FF"/>
    <w:rsid w:val="00BA436D"/>
    <w:rsid w:val="00BA597B"/>
    <w:rsid w:val="00BA7D27"/>
    <w:rsid w:val="00BB568C"/>
    <w:rsid w:val="00BB6F15"/>
    <w:rsid w:val="00BC0114"/>
    <w:rsid w:val="00BD16CA"/>
    <w:rsid w:val="00BD2542"/>
    <w:rsid w:val="00BF49E4"/>
    <w:rsid w:val="00BF5B8D"/>
    <w:rsid w:val="00C06473"/>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F69A6"/>
    <w:rsid w:val="00D01A3C"/>
    <w:rsid w:val="00D05B30"/>
    <w:rsid w:val="00D2399E"/>
    <w:rsid w:val="00D55039"/>
    <w:rsid w:val="00D62DBF"/>
    <w:rsid w:val="00D65F63"/>
    <w:rsid w:val="00D66097"/>
    <w:rsid w:val="00D756D8"/>
    <w:rsid w:val="00D76AE6"/>
    <w:rsid w:val="00D8343B"/>
    <w:rsid w:val="00D851E5"/>
    <w:rsid w:val="00D858F8"/>
    <w:rsid w:val="00D87E48"/>
    <w:rsid w:val="00DB4DC1"/>
    <w:rsid w:val="00DB72FA"/>
    <w:rsid w:val="00DC5F6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5047"/>
    <w:rsid w:val="00E90853"/>
    <w:rsid w:val="00E975EC"/>
    <w:rsid w:val="00EA045B"/>
    <w:rsid w:val="00EC4D6F"/>
    <w:rsid w:val="00ED6EC0"/>
    <w:rsid w:val="00EE628D"/>
    <w:rsid w:val="00EE6506"/>
    <w:rsid w:val="00EF0BE4"/>
    <w:rsid w:val="00EF2D4A"/>
    <w:rsid w:val="00EF2EA6"/>
    <w:rsid w:val="00F12C83"/>
    <w:rsid w:val="00F167A3"/>
    <w:rsid w:val="00F17D84"/>
    <w:rsid w:val="00F23CF9"/>
    <w:rsid w:val="00F24A00"/>
    <w:rsid w:val="00F26877"/>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FD1"/>
    <w:pPr>
      <w:spacing w:after="240"/>
      <w:jc w:val="left"/>
    </w:pPr>
    <w:rPr>
      <w:sz w:val="20"/>
    </w:rPr>
  </w:style>
  <w:style w:type="paragraph" w:styleId="Heading1">
    <w:name w:val="heading 1"/>
    <w:basedOn w:val="Normal"/>
    <w:next w:val="Normal"/>
    <w:link w:val="Heading1Char"/>
    <w:uiPriority w:val="9"/>
    <w:qFormat/>
    <w:rsid w:val="009B4792"/>
    <w:pPr>
      <w:keepNext/>
      <w:keepLines/>
      <w:spacing w:after="120" w:line="240" w:lineRule="auto"/>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Heading2">
    <w:name w:val="heading 2"/>
    <w:basedOn w:val="Normal"/>
    <w:next w:val="Normal"/>
    <w:link w:val="Heading2Char"/>
    <w:uiPriority w:val="9"/>
    <w:unhideWhenUsed/>
    <w:qFormat/>
    <w:rsid w:val="00320EB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20EB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20EB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20EB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20EB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20EB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20EB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20EB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51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40510"/>
  </w:style>
  <w:style w:type="paragraph" w:styleId="Footer">
    <w:name w:val="footer"/>
    <w:basedOn w:val="Normal"/>
    <w:link w:val="FooterChar"/>
    <w:uiPriority w:val="99"/>
    <w:unhideWhenUsed/>
    <w:rsid w:val="0044051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40510"/>
  </w:style>
  <w:style w:type="character" w:customStyle="1" w:styleId="Heading1Char">
    <w:name w:val="Heading 1 Char"/>
    <w:basedOn w:val="DefaultParagraphFont"/>
    <w:link w:val="Heading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Heading2Char">
    <w:name w:val="Heading 2 Char"/>
    <w:basedOn w:val="DefaultParagraphFont"/>
    <w:link w:val="Heading2"/>
    <w:uiPriority w:val="9"/>
    <w:rsid w:val="00320EB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20EB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20EB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20EB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20EB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20EB3"/>
    <w:rPr>
      <w:i/>
      <w:iCs/>
    </w:rPr>
  </w:style>
  <w:style w:type="character" w:customStyle="1" w:styleId="Heading8Char">
    <w:name w:val="Heading 8 Char"/>
    <w:basedOn w:val="DefaultParagraphFont"/>
    <w:link w:val="Heading8"/>
    <w:uiPriority w:val="9"/>
    <w:semiHidden/>
    <w:rsid w:val="00320EB3"/>
    <w:rPr>
      <w:b/>
      <w:bCs/>
    </w:rPr>
  </w:style>
  <w:style w:type="character" w:customStyle="1" w:styleId="Heading9Char">
    <w:name w:val="Heading 9 Char"/>
    <w:basedOn w:val="DefaultParagraphFont"/>
    <w:link w:val="Heading9"/>
    <w:uiPriority w:val="9"/>
    <w:semiHidden/>
    <w:rsid w:val="00320EB3"/>
    <w:rPr>
      <w:i/>
      <w:iCs/>
    </w:rPr>
  </w:style>
  <w:style w:type="paragraph" w:styleId="Title">
    <w:name w:val="Title"/>
    <w:basedOn w:val="Normal"/>
    <w:next w:val="Normal"/>
    <w:link w:val="TitleChar"/>
    <w:uiPriority w:val="10"/>
    <w:qFormat/>
    <w:rsid w:val="006B31C7"/>
    <w:pPr>
      <w:spacing w:after="0" w:line="240" w:lineRule="auto"/>
      <w:contextualSpacing/>
    </w:pPr>
    <w:rPr>
      <w:rFonts w:asciiTheme="majorHAnsi" w:eastAsiaTheme="majorEastAsia" w:hAnsiTheme="majorHAnsi" w:cstheme="majorBidi"/>
      <w:bCs/>
      <w:spacing w:val="-7"/>
      <w:sz w:val="48"/>
      <w:szCs w:val="48"/>
    </w:rPr>
  </w:style>
  <w:style w:type="character" w:customStyle="1" w:styleId="TitleChar">
    <w:name w:val="Title Char"/>
    <w:basedOn w:val="DefaultParagraphFont"/>
    <w:link w:val="Title"/>
    <w:uiPriority w:val="10"/>
    <w:rsid w:val="006B31C7"/>
    <w:rPr>
      <w:rFonts w:asciiTheme="majorHAnsi" w:eastAsiaTheme="majorEastAsia" w:hAnsiTheme="majorHAnsi" w:cstheme="majorBidi"/>
      <w:bCs/>
      <w:spacing w:val="-7"/>
      <w:sz w:val="48"/>
      <w:szCs w:val="48"/>
    </w:rPr>
  </w:style>
  <w:style w:type="paragraph" w:styleId="Subtitle">
    <w:name w:val="Subtitle"/>
    <w:basedOn w:val="Normal"/>
    <w:next w:val="Normal"/>
    <w:link w:val="SubtitleCh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ubtitleChar">
    <w:name w:val="Subtitle Char"/>
    <w:basedOn w:val="DefaultParagraphFont"/>
    <w:link w:val="Subtitle"/>
    <w:uiPriority w:val="11"/>
    <w:rsid w:val="006B31C7"/>
    <w:rPr>
      <w:rFonts w:asciiTheme="majorHAnsi" w:eastAsiaTheme="majorEastAsia" w:hAnsiTheme="majorHAnsi" w:cstheme="majorBidi"/>
      <w:color w:val="262626" w:themeColor="text1" w:themeTint="D9"/>
      <w:sz w:val="24"/>
      <w:szCs w:val="24"/>
    </w:rPr>
  </w:style>
  <w:style w:type="character" w:styleId="Strong">
    <w:name w:val="Strong"/>
    <w:basedOn w:val="DefaultParagraphFont"/>
    <w:uiPriority w:val="22"/>
    <w:qFormat/>
    <w:rsid w:val="00320EB3"/>
    <w:rPr>
      <w:b/>
      <w:bCs/>
      <w:color w:val="auto"/>
    </w:rPr>
  </w:style>
  <w:style w:type="character" w:styleId="Emphasis">
    <w:name w:val="Emphasis"/>
    <w:basedOn w:val="DefaultParagraphFont"/>
    <w:uiPriority w:val="20"/>
    <w:qFormat/>
    <w:rsid w:val="00320EB3"/>
    <w:rPr>
      <w:i/>
      <w:iCs/>
      <w:color w:val="auto"/>
    </w:rPr>
  </w:style>
  <w:style w:type="paragraph" w:styleId="NoSpacing">
    <w:name w:val="No Spacing"/>
    <w:link w:val="NoSpacingChar"/>
    <w:uiPriority w:val="1"/>
    <w:qFormat/>
    <w:rsid w:val="00320EB3"/>
    <w:pPr>
      <w:spacing w:after="0" w:line="240" w:lineRule="auto"/>
    </w:pPr>
  </w:style>
  <w:style w:type="paragraph" w:styleId="ListParagraph">
    <w:name w:val="List Paragraph"/>
    <w:basedOn w:val="Normal"/>
    <w:uiPriority w:val="34"/>
    <w:qFormat/>
    <w:rsid w:val="00320EB3"/>
    <w:pPr>
      <w:ind w:left="720"/>
      <w:contextualSpacing/>
    </w:pPr>
  </w:style>
  <w:style w:type="paragraph" w:styleId="Quote">
    <w:name w:val="Quote"/>
    <w:basedOn w:val="Normal"/>
    <w:next w:val="Normal"/>
    <w:link w:val="QuoteCh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20EB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20EB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20EB3"/>
    <w:rPr>
      <w:i/>
      <w:iCs/>
      <w:color w:val="auto"/>
    </w:rPr>
  </w:style>
  <w:style w:type="character" w:styleId="IntenseEmphasis">
    <w:name w:val="Intense Emphasis"/>
    <w:basedOn w:val="DefaultParagraphFont"/>
    <w:uiPriority w:val="21"/>
    <w:qFormat/>
    <w:rsid w:val="00320EB3"/>
    <w:rPr>
      <w:b/>
      <w:bCs/>
      <w:i/>
      <w:iCs/>
      <w:color w:val="auto"/>
    </w:rPr>
  </w:style>
  <w:style w:type="character" w:styleId="SubtleReference">
    <w:name w:val="Subtle Reference"/>
    <w:basedOn w:val="DefaultParagraphFont"/>
    <w:uiPriority w:val="31"/>
    <w:qFormat/>
    <w:rsid w:val="00320EB3"/>
    <w:rPr>
      <w:smallCaps/>
      <w:color w:val="auto"/>
      <w:u w:val="single" w:color="7F7F7F" w:themeColor="text1" w:themeTint="80"/>
    </w:rPr>
  </w:style>
  <w:style w:type="character" w:styleId="IntenseReference">
    <w:name w:val="Intense Reference"/>
    <w:basedOn w:val="DefaultParagraphFont"/>
    <w:uiPriority w:val="32"/>
    <w:qFormat/>
    <w:rsid w:val="00320EB3"/>
    <w:rPr>
      <w:b/>
      <w:bCs/>
      <w:smallCaps/>
      <w:color w:val="auto"/>
      <w:u w:val="single"/>
    </w:rPr>
  </w:style>
  <w:style w:type="character" w:styleId="BookTitle">
    <w:name w:val="Book Title"/>
    <w:basedOn w:val="DefaultParagraphFont"/>
    <w:uiPriority w:val="33"/>
    <w:qFormat/>
    <w:rsid w:val="00320EB3"/>
    <w:rPr>
      <w:b/>
      <w:bCs/>
      <w:smallCaps/>
      <w:color w:val="auto"/>
    </w:rPr>
  </w:style>
  <w:style w:type="paragraph" w:styleId="TOCHeading">
    <w:name w:val="TOC Heading"/>
    <w:basedOn w:val="Heading1"/>
    <w:next w:val="Normal"/>
    <w:uiPriority w:val="39"/>
    <w:unhideWhenUsed/>
    <w:qFormat/>
    <w:rsid w:val="00320EB3"/>
    <w:pPr>
      <w:outlineLvl w:val="9"/>
    </w:pPr>
  </w:style>
  <w:style w:type="paragraph" w:styleId="Caption">
    <w:name w:val="caption"/>
    <w:basedOn w:val="Normal"/>
    <w:next w:val="Normal"/>
    <w:uiPriority w:val="35"/>
    <w:semiHidden/>
    <w:unhideWhenUsed/>
    <w:qFormat/>
    <w:rsid w:val="00320EB3"/>
    <w:rPr>
      <w:b/>
      <w:bCs/>
      <w:sz w:val="18"/>
      <w:szCs w:val="18"/>
    </w:rPr>
  </w:style>
  <w:style w:type="character" w:styleId="PlaceholderText">
    <w:name w:val="Placeholder Text"/>
    <w:basedOn w:val="DefaultParagraphFont"/>
    <w:uiPriority w:val="99"/>
    <w:semiHidden/>
    <w:rsid w:val="00DB72FA"/>
    <w:rPr>
      <w:color w:val="666666"/>
    </w:rPr>
  </w:style>
  <w:style w:type="character" w:styleId="Hyperlink">
    <w:name w:val="Hyperlink"/>
    <w:basedOn w:val="DefaultParagraphFont"/>
    <w:uiPriority w:val="99"/>
    <w:unhideWhenUsed/>
    <w:rsid w:val="00B3083A"/>
    <w:rPr>
      <w:color w:val="0071BB" w:themeColor="hyperlink"/>
      <w:u w:val="single"/>
    </w:rPr>
  </w:style>
  <w:style w:type="character" w:styleId="UnresolvedMention">
    <w:name w:val="Unresolved Mention"/>
    <w:basedOn w:val="DefaultParagraphFont"/>
    <w:uiPriority w:val="99"/>
    <w:semiHidden/>
    <w:unhideWhenUsed/>
    <w:rsid w:val="00B3083A"/>
    <w:rPr>
      <w:color w:val="605E5C"/>
      <w:shd w:val="clear" w:color="auto" w:fill="E1DFDD"/>
    </w:rPr>
  </w:style>
  <w:style w:type="table" w:styleId="TableGrid">
    <w:name w:val="Table Grid"/>
    <w:basedOn w:val="Table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C51703"/>
  </w:style>
  <w:style w:type="paragraph" w:styleId="TOC1">
    <w:name w:val="toc 1"/>
    <w:basedOn w:val="Normal"/>
    <w:next w:val="Normal"/>
    <w:autoRedefine/>
    <w:uiPriority w:val="39"/>
    <w:unhideWhenUsed/>
    <w:rsid w:val="00273221"/>
    <w:pPr>
      <w:spacing w:before="120" w:line="240" w:lineRule="auto"/>
    </w:pPr>
    <w:rPr>
      <w:bCs/>
      <w:szCs w:val="20"/>
    </w:rPr>
  </w:style>
  <w:style w:type="paragraph" w:styleId="TOC2">
    <w:name w:val="toc 2"/>
    <w:basedOn w:val="Normal"/>
    <w:next w:val="Normal"/>
    <w:autoRedefine/>
    <w:uiPriority w:val="39"/>
    <w:unhideWhenUsed/>
    <w:rsid w:val="00397524"/>
    <w:pPr>
      <w:tabs>
        <w:tab w:val="right" w:leader="dot" w:pos="10914"/>
      </w:tabs>
      <w:spacing w:after="0"/>
      <w:ind w:left="220"/>
    </w:pPr>
    <w:rPr>
      <w:smallCaps/>
      <w:szCs w:val="20"/>
    </w:rPr>
  </w:style>
  <w:style w:type="paragraph" w:styleId="TOC3">
    <w:name w:val="toc 3"/>
    <w:basedOn w:val="Normal"/>
    <w:next w:val="Normal"/>
    <w:autoRedefine/>
    <w:uiPriority w:val="39"/>
    <w:unhideWhenUsed/>
    <w:rsid w:val="00E31870"/>
    <w:pPr>
      <w:spacing w:after="0"/>
      <w:ind w:left="440"/>
    </w:pPr>
    <w:rPr>
      <w:i/>
      <w:iCs/>
      <w:szCs w:val="20"/>
    </w:rPr>
  </w:style>
  <w:style w:type="paragraph" w:styleId="TOC4">
    <w:name w:val="toc 4"/>
    <w:basedOn w:val="Normal"/>
    <w:next w:val="Normal"/>
    <w:autoRedefine/>
    <w:uiPriority w:val="39"/>
    <w:unhideWhenUsed/>
    <w:rsid w:val="00E31870"/>
    <w:pPr>
      <w:spacing w:after="0"/>
      <w:ind w:left="660"/>
    </w:pPr>
    <w:rPr>
      <w:sz w:val="18"/>
      <w:szCs w:val="18"/>
    </w:rPr>
  </w:style>
  <w:style w:type="paragraph" w:styleId="TOC5">
    <w:name w:val="toc 5"/>
    <w:basedOn w:val="Normal"/>
    <w:next w:val="Normal"/>
    <w:autoRedefine/>
    <w:uiPriority w:val="39"/>
    <w:unhideWhenUsed/>
    <w:rsid w:val="00E31870"/>
    <w:pPr>
      <w:spacing w:after="0"/>
      <w:ind w:left="880"/>
    </w:pPr>
    <w:rPr>
      <w:sz w:val="18"/>
      <w:szCs w:val="18"/>
    </w:rPr>
  </w:style>
  <w:style w:type="paragraph" w:styleId="TOC6">
    <w:name w:val="toc 6"/>
    <w:basedOn w:val="Normal"/>
    <w:next w:val="Normal"/>
    <w:autoRedefine/>
    <w:uiPriority w:val="39"/>
    <w:unhideWhenUsed/>
    <w:rsid w:val="00E31870"/>
    <w:pPr>
      <w:spacing w:after="0"/>
      <w:ind w:left="1100"/>
    </w:pPr>
    <w:rPr>
      <w:sz w:val="18"/>
      <w:szCs w:val="18"/>
    </w:rPr>
  </w:style>
  <w:style w:type="paragraph" w:styleId="TOC7">
    <w:name w:val="toc 7"/>
    <w:basedOn w:val="Normal"/>
    <w:next w:val="Normal"/>
    <w:autoRedefine/>
    <w:uiPriority w:val="39"/>
    <w:unhideWhenUsed/>
    <w:rsid w:val="00E31870"/>
    <w:pPr>
      <w:spacing w:after="0"/>
      <w:ind w:left="1320"/>
    </w:pPr>
    <w:rPr>
      <w:sz w:val="18"/>
      <w:szCs w:val="18"/>
    </w:rPr>
  </w:style>
  <w:style w:type="paragraph" w:styleId="TOC8">
    <w:name w:val="toc 8"/>
    <w:basedOn w:val="Normal"/>
    <w:next w:val="Normal"/>
    <w:autoRedefine/>
    <w:uiPriority w:val="39"/>
    <w:unhideWhenUsed/>
    <w:rsid w:val="00E31870"/>
    <w:pPr>
      <w:spacing w:after="0"/>
      <w:ind w:left="1540"/>
    </w:pPr>
    <w:rPr>
      <w:sz w:val="18"/>
      <w:szCs w:val="18"/>
    </w:rPr>
  </w:style>
  <w:style w:type="paragraph" w:styleId="TOC9">
    <w:name w:val="toc 9"/>
    <w:basedOn w:val="Normal"/>
    <w:next w:val="Normal"/>
    <w:autoRedefine/>
    <w:uiPriority w:val="39"/>
    <w:unhideWhenUsed/>
    <w:rsid w:val="00E31870"/>
    <w:pPr>
      <w:spacing w:after="0"/>
      <w:ind w:left="1760"/>
    </w:pPr>
    <w:rPr>
      <w:sz w:val="18"/>
      <w:szCs w:val="18"/>
    </w:rPr>
  </w:style>
  <w:style w:type="character" w:styleId="FollowedHyperlink">
    <w:name w:val="FollowedHyperlink"/>
    <w:basedOn w:val="DefaultParagraphFon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FC25EA"/>
    <w:rPr>
      <w:rFonts w:cs="Times New Roman"/>
      <w:szCs w:val="24"/>
    </w:rPr>
  </w:style>
  <w:style w:type="paragraph" w:customStyle="1" w:styleId="Normal-bleu">
    <w:name w:val="Normal-bleu"/>
    <w:basedOn w:val="Normal"/>
    <w:qFormat/>
    <w:rsid w:val="00FC25EA"/>
    <w:pPr>
      <w:spacing w:line="240" w:lineRule="auto"/>
    </w:pPr>
    <w:rPr>
      <w:noProof/>
      <w:color w:val="B4DCFA" w:themeColor="background2"/>
    </w:rPr>
  </w:style>
  <w:style w:type="paragraph" w:customStyle="1" w:styleId="Titre2Bleu">
    <w:name w:val="Titre 2 Bleu"/>
    <w:basedOn w:val="Heading2"/>
    <w:next w:val="Normal"/>
    <w:qFormat/>
    <w:rsid w:val="00FC25EA"/>
    <w:pPr>
      <w:framePr w:hSpace="141" w:wrap="around" w:vAnchor="text" w:hAnchor="text" w:xAlign="center" w:y="1"/>
      <w:spacing w:line="240" w:lineRule="auto"/>
      <w:suppressOverlap/>
    </w:pPr>
    <w:rPr>
      <w:color w:val="B4DCFA" w:themeColor="background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6</Pages>
  <Words>1138</Words>
  <Characters>6260</Characters>
  <Application>Microsoft Office Word</Application>
  <DocSecurity>0</DocSecurity>
  <Lines>52</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Office</cp:lastModifiedBy>
  <cp:revision>33</cp:revision>
  <dcterms:created xsi:type="dcterms:W3CDTF">2024-10-18T15:54:00Z</dcterms:created>
  <dcterms:modified xsi:type="dcterms:W3CDTF">2024-10-21T09:27:00Z</dcterms:modified>
</cp:coreProperties>
</file>