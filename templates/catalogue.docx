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B61C5" w14:textId="4DF78174" w:rsidR="00847078" w:rsidRDefault="00EF0BE4">
      <w:pPr>
        <w:spacing w:after="160"/>
        <w:jc w:val="both"/>
        <w:rPr>
          <w:szCs w:val="20"/>
        </w:rPr>
      </w:pPr>
      <w:r>
        <w:rPr>
          <w:noProof/>
        </w:rPr>
        <w:drawing>
          <wp:anchor distT="0" distB="0" distL="114300" distR="114300" simplePos="0" relativeHeight="251660288" behindDoc="0" locked="0" layoutInCell="1" allowOverlap="1" wp14:anchorId="2B2E2EA3" wp14:editId="614887A1">
            <wp:simplePos x="0" y="0"/>
            <wp:positionH relativeFrom="margin">
              <wp:posOffset>1909445</wp:posOffset>
            </wp:positionH>
            <wp:positionV relativeFrom="margin">
              <wp:posOffset>-326118</wp:posOffset>
            </wp:positionV>
            <wp:extent cx="3111500" cy="1164590"/>
            <wp:effectExtent l="0" t="0" r="0" b="0"/>
            <wp:wrapSquare wrapText="bothSides"/>
            <wp:docPr id="123091550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16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C5290" w14:textId="77777777" w:rsidR="00847078" w:rsidRDefault="00847078">
      <w:pPr>
        <w:spacing w:after="160"/>
        <w:jc w:val="both"/>
        <w:rPr>
          <w:szCs w:val="20"/>
        </w:rPr>
      </w:pPr>
    </w:p>
    <w:p w14:paraId="6B5AA6AE" w14:textId="77777777" w:rsidR="00847078" w:rsidRDefault="00847078">
      <w:pPr>
        <w:spacing w:after="160"/>
        <w:jc w:val="both"/>
        <w:rPr>
          <w:szCs w:val="20"/>
        </w:rPr>
      </w:pPr>
    </w:p>
    <w:p w14:paraId="0B68D54C" w14:textId="0EF07637" w:rsidR="004C49C4" w:rsidRDefault="00B86373">
      <w:pPr>
        <w:spacing w:after="160"/>
        <w:jc w:val="both"/>
        <w:rPr>
          <w:szCs w:val="20"/>
        </w:rPr>
      </w:pPr>
      <w:r>
        <w:rPr>
          <w:noProof/>
        </w:rPr>
        <mc:AlternateContent>
          <mc:Choice Requires="wps">
            <w:drawing>
              <wp:anchor distT="0" distB="0" distL="114300" distR="114300" simplePos="0" relativeHeight="251659264" behindDoc="1" locked="0" layoutInCell="1" allowOverlap="1" wp14:anchorId="44869496" wp14:editId="49D43305">
                <wp:simplePos x="0" y="0"/>
                <wp:positionH relativeFrom="page">
                  <wp:posOffset>-47625</wp:posOffset>
                </wp:positionH>
                <wp:positionV relativeFrom="paragraph">
                  <wp:posOffset>173355</wp:posOffset>
                </wp:positionV>
                <wp:extent cx="7652658" cy="8805545"/>
                <wp:effectExtent l="0" t="0" r="5715" b="0"/>
                <wp:wrapNone/>
                <wp:docPr id="17894" name="Shape 17894"/>
                <wp:cNvGraphicFramePr/>
                <a:graphic xmlns:a="http://schemas.openxmlformats.org/drawingml/2006/main">
                  <a:graphicData uri="http://schemas.microsoft.com/office/word/2010/wordprocessingShape">
                    <wps:wsp>
                      <wps:cNvSpPr/>
                      <wps:spPr>
                        <a:xfrm>
                          <a:off x="0" y="0"/>
                          <a:ext cx="7652658" cy="8805545"/>
                        </a:xfrm>
                        <a:custGeom>
                          <a:avLst/>
                          <a:gdLst/>
                          <a:ahLst/>
                          <a:cxnLst/>
                          <a:rect l="0" t="0" r="0" b="0"/>
                          <a:pathLst>
                            <a:path w="7559993" h="8567992">
                              <a:moveTo>
                                <a:pt x="0" y="0"/>
                              </a:moveTo>
                              <a:lnTo>
                                <a:pt x="7559993" y="0"/>
                              </a:lnTo>
                              <a:lnTo>
                                <a:pt x="7559993" y="8567992"/>
                              </a:lnTo>
                              <a:lnTo>
                                <a:pt x="0" y="8567992"/>
                              </a:lnTo>
                              <a:lnTo>
                                <a:pt x="0" y="0"/>
                              </a:lnTo>
                            </a:path>
                          </a:pathLst>
                        </a:custGeom>
                        <a:solidFill>
                          <a:schemeClr val="accent2">
                            <a:lumMod val="50000"/>
                          </a:schemeClr>
                        </a:solidFill>
                        <a:ln w="0" cap="flat">
                          <a:noFill/>
                          <a:miter lim="127000"/>
                        </a:ln>
                      </wps:spPr>
                      <wps:style>
                        <a:lnRef idx="0">
                          <a:srgbClr val="000000">
                            <a:alpha val="0"/>
                          </a:srgbClr>
                        </a:lnRef>
                        <a:fillRef idx="1">
                          <a:srgbClr val="514C8C"/>
                        </a:fillRef>
                        <a:effectRef idx="0">
                          <a:scrgbClr r="0" g="0" b="0"/>
                        </a:effectRef>
                        <a:fontRef idx="none"/>
                      </wps:style>
                      <wps:txbx>
                        <w:txbxContent>
                          <w:p w14:paraId="1A3642D6" w14:textId="77777777" w:rsidR="003D3CB6" w:rsidRDefault="003D3CB6" w:rsidP="003D3CB6">
                            <w:pPr>
                              <w:jc w:val="center"/>
                            </w:pPr>
                          </w:p>
                          <w:p w14:paraId="2EAED087" w14:textId="77777777" w:rsidR="003D3CB6" w:rsidRDefault="003D3CB6" w:rsidP="003D3CB6">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869496" id="Shape 17894" o:spid="_x0000_s1026" style="position:absolute;left:0;text-align:left;margin-left:-3.75pt;margin-top:13.65pt;width:602.55pt;height:69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559993,85679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" adj="-11796480,,5400" path="m,l7559993,r,8567992l,8567992,,e" fillcolor="#00385d [1605]" stroked="f" strokeweight="0">
                <v:stroke miterlimit="83231f" joinstyle="miter"/>
                <v:formulas/>
                <v:path arrowok="t" o:connecttype="custom" textboxrect="0,0,7559993,8567992"/>
                <v:textbox>
                  <w:txbxContent>
                    <w:p w14:paraId="1A3642D6" w14:textId="77777777" w:rsidR="003D3CB6" w:rsidRDefault="003D3CB6" w:rsidP="003D3CB6">
                      <w:pPr>
                        <w:jc w:val="center"/>
                      </w:pPr>
                    </w:p>
                    <w:p w14:paraId="2EAED087" w14:textId="77777777" w:rsidR="003D3CB6" w:rsidRDefault="003D3CB6" w:rsidP="003D3CB6">
                      <w:pPr>
                        <w:jc w:val="center"/>
                      </w:pPr>
                    </w:p>
                  </w:txbxContent>
                </v:textbox>
                <w10:wrap anchorx="page"/>
              </v:shape>
            </w:pict>
          </mc:Fallback>
        </mc:AlternateContent>
      </w:r>
    </w:p>
    <w:tbl>
      <w:tblPr>
        <w:tblStyle w:val="TableGrid"/>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8727"/>
      </w:tblGrid>
      <w:tr w:rsidR="004C49C4" w14:paraId="7E54F08D" w14:textId="77777777" w:rsidTr="0060186C">
        <w:tc>
          <w:tcPr>
            <w:tcW w:w="2188" w:type="dxa"/>
          </w:tcPr>
          <w:p w14:paraId="32CD3FE9" w14:textId="56EE4C42" w:rsidR="004C49C4" w:rsidRPr="00427ACD" w:rsidRDefault="004C49C4">
            <w:pPr>
              <w:spacing w:after="160"/>
              <w:jc w:val="both"/>
              <w:rPr>
                <w:sz w:val="28"/>
                <w:szCs w:val="28"/>
              </w:rPr>
            </w:pPr>
          </w:p>
        </w:tc>
        <w:tc>
          <w:tcPr>
            <w:tcW w:w="8727" w:type="dxa"/>
          </w:tcPr>
          <w:p w14:paraId="3627073B" w14:textId="34F36D4D" w:rsidR="004C49C4" w:rsidRPr="00123F46" w:rsidRDefault="00427ACD" w:rsidP="00A01448">
            <w:pPr>
              <w:ind w:hanging="386"/>
              <w:jc w:val="right"/>
              <w:rPr>
                <w:b/>
                <w:bCs/>
                <w:color w:val="F5A157" w:themeColor="accent1"/>
                <w:sz w:val="80"/>
                <w:szCs w:val="80"/>
              </w:rPr>
            </w:pPr>
            <w:r w:rsidRPr="00123F46">
              <w:rPr>
                <w:color w:val="F5A157" w:themeColor="accent1"/>
                <w:sz w:val="80"/>
                <w:szCs w:val="80"/>
              </w:rPr>
              <w:t xml:space="preserve">CATALOGUE </w:t>
            </w:r>
            <w:r w:rsidRPr="00123F46">
              <w:rPr>
                <w:color w:val="F5A157" w:themeColor="accent1"/>
                <w:sz w:val="56"/>
                <w:szCs w:val="56"/>
              </w:rPr>
              <w:t>DES</w:t>
            </w:r>
            <w:r w:rsidRPr="00123F46">
              <w:rPr>
                <w:b/>
                <w:bCs/>
                <w:color w:val="F5A157" w:themeColor="accent1"/>
                <w:sz w:val="56"/>
                <w:szCs w:val="56"/>
              </w:rPr>
              <w:t xml:space="preserve"> </w:t>
            </w:r>
            <w:r w:rsidRPr="003E5969">
              <w:rPr>
                <w:b/>
                <w:bCs/>
                <w:color w:val="F5A157" w:themeColor="accent1"/>
                <w:w w:val="80"/>
                <w:kern w:val="24"/>
                <w:sz w:val="128"/>
                <w:szCs w:val="128"/>
              </w:rPr>
              <w:t>FORMATIONS</w:t>
            </w:r>
          </w:p>
          <w:p w14:paraId="0719A829" w14:textId="2F9B6601" w:rsidR="004C49C4" w:rsidRPr="003E5969" w:rsidRDefault="00427ACD" w:rsidP="006F03FB">
            <w:pPr>
              <w:spacing w:after="160"/>
              <w:jc w:val="right"/>
              <w:rPr>
                <w:b/>
                <w:bCs/>
                <w:color w:val="FFFFFF" w:themeColor="background1"/>
                <w:sz w:val="136"/>
                <w:szCs w:val="136"/>
              </w:rPr>
            </w:pPr>
            <w:r w:rsidRPr="003E5969">
              <w:rPr>
                <w:b/>
                <w:bCs/>
                <w:color w:val="FFFFFF" w:themeColor="background1"/>
                <w:sz w:val="136"/>
                <w:szCs w:val="136"/>
              </w:rPr>
              <w:t>20</w:t>
            </w:r>
            <w:r w:rsidRPr="003E5969">
              <w:rPr>
                <w:b/>
                <w:bCs/>
                <w:color w:val="D51038" w:themeColor="accent3"/>
                <w:sz w:val="136"/>
                <w:szCs w:val="136"/>
              </w:rPr>
              <w:t>25</w:t>
            </w:r>
          </w:p>
        </w:tc>
      </w:tr>
      <w:tr w:rsidR="0060186C" w14:paraId="08BC56D6" w14:textId="77777777" w:rsidTr="0060186C">
        <w:tc>
          <w:tcPr>
            <w:tcW w:w="2188" w:type="dxa"/>
          </w:tcPr>
          <w:p w14:paraId="3B2BFDC8" w14:textId="3FD54F58" w:rsidR="0060186C" w:rsidRPr="00427ACD" w:rsidRDefault="0060186C" w:rsidP="0060186C">
            <w:pPr>
              <w:spacing w:after="160"/>
              <w:jc w:val="both"/>
              <w:rPr>
                <w:sz w:val="28"/>
                <w:szCs w:val="28"/>
              </w:rPr>
            </w:pPr>
          </w:p>
        </w:tc>
        <w:tc>
          <w:tcPr>
            <w:tcW w:w="8727" w:type="dxa"/>
          </w:tcPr>
          <w:p w14:paraId="0275F151" w14:textId="77777777" w:rsidR="003E5969" w:rsidRPr="003E5969" w:rsidRDefault="003E5969" w:rsidP="0060186C">
            <w:pPr>
              <w:spacing w:after="160"/>
              <w:jc w:val="both"/>
              <w:rPr>
                <w:color w:val="FFFFFF" w:themeColor="background1"/>
                <w:sz w:val="18"/>
                <w:szCs w:val="18"/>
              </w:rPr>
            </w:pPr>
          </w:p>
          <w:p w14:paraId="11BB09CB" w14:textId="3013CB95" w:rsidR="0060186C" w:rsidRPr="003E5969" w:rsidRDefault="0060186C" w:rsidP="0060186C">
            <w:pPr>
              <w:spacing w:after="160"/>
              <w:jc w:val="both"/>
              <w:rPr>
                <w:color w:val="FFFFFF" w:themeColor="background1"/>
                <w:sz w:val="24"/>
                <w:szCs w:val="24"/>
              </w:rPr>
            </w:pPr>
            <w:r w:rsidRPr="003E5969">
              <w:rPr>
                <w:color w:val="FFFFFF" w:themeColor="background1"/>
                <w:sz w:val="24"/>
                <w:szCs w:val="24"/>
              </w:rPr>
              <w:t>La Fédération Santé Habitat rassemble des établissements nommés Appartement de coordination thérapeutique (ACT), Lit d’accueil médicalisé (LAM), Lit halte soins santé (LHSS) et dispositifs sans hébergement (hors les murs, aller vers) sur l’ensemble du territoire national.</w:t>
            </w:r>
          </w:p>
          <w:p w14:paraId="60E21647" w14:textId="5C7D7E67" w:rsidR="003E5969" w:rsidRPr="003E5969" w:rsidRDefault="0060186C" w:rsidP="0060186C">
            <w:pPr>
              <w:spacing w:after="160"/>
              <w:jc w:val="both"/>
              <w:rPr>
                <w:color w:val="FFFFFF" w:themeColor="background1"/>
                <w:sz w:val="24"/>
                <w:szCs w:val="24"/>
              </w:rPr>
            </w:pPr>
            <w:r w:rsidRPr="003E5969">
              <w:rPr>
                <w:color w:val="FFFFFF" w:themeColor="background1"/>
                <w:sz w:val="24"/>
                <w:szCs w:val="24"/>
              </w:rPr>
              <w:t>Selon les thématiques, ces formations s’adressent aux professionnels, personnes accompagnées et bénévoles.</w:t>
            </w:r>
          </w:p>
          <w:p w14:paraId="21B3C5EA" w14:textId="6F500416" w:rsidR="0060186C" w:rsidRPr="0060186C" w:rsidRDefault="0060186C" w:rsidP="0060186C">
            <w:pPr>
              <w:spacing w:after="160"/>
              <w:jc w:val="both"/>
              <w:rPr>
                <w:color w:val="FFFFFF" w:themeColor="background1"/>
                <w:sz w:val="14"/>
                <w:szCs w:val="14"/>
              </w:rPr>
            </w:pPr>
          </w:p>
        </w:tc>
      </w:tr>
      <w:tr w:rsidR="004C49C4" w14:paraId="632E44E4" w14:textId="77777777" w:rsidTr="0060186C">
        <w:tc>
          <w:tcPr>
            <w:tcW w:w="2188" w:type="dxa"/>
          </w:tcPr>
          <w:p w14:paraId="47D640FF" w14:textId="20991F91" w:rsidR="004C49C4" w:rsidRPr="00427ACD" w:rsidRDefault="004C49C4">
            <w:pPr>
              <w:spacing w:after="160"/>
              <w:jc w:val="both"/>
              <w:rPr>
                <w:sz w:val="28"/>
                <w:szCs w:val="28"/>
              </w:rPr>
            </w:pPr>
          </w:p>
        </w:tc>
        <w:tc>
          <w:tcPr>
            <w:tcW w:w="8727" w:type="dxa"/>
          </w:tcPr>
          <w:p w14:paraId="2417BAF8" w14:textId="7B57D652" w:rsidR="007464EE" w:rsidRDefault="004C49C4" w:rsidP="007464EE">
            <w:pPr>
              <w:rPr>
                <w:color w:val="BEE5FF" w:themeColor="accent2" w:themeTint="33"/>
              </w:rPr>
            </w:pPr>
            <w:r w:rsidRPr="0049009F">
              <w:rPr>
                <w:color w:val="BEE5FF" w:themeColor="accent2" w:themeTint="33"/>
              </w:rPr>
              <w:t xml:space="preserve">FÉDÉRATION SANTÉ HABITAT </w:t>
            </w:r>
          </w:p>
          <w:p w14:paraId="29E36A23" w14:textId="77777777" w:rsidR="007464EE" w:rsidRDefault="004C49C4" w:rsidP="007464EE">
            <w:pPr>
              <w:rPr>
                <w:color w:val="BEE5FF" w:themeColor="accent2" w:themeTint="33"/>
              </w:rPr>
            </w:pPr>
            <w:r w:rsidRPr="0049009F">
              <w:rPr>
                <w:color w:val="BEE5FF" w:themeColor="accent2" w:themeTint="33"/>
              </w:rPr>
              <w:t xml:space="preserve">6 rue du Chemin Vert, 75011 Paris </w:t>
            </w:r>
          </w:p>
          <w:p w14:paraId="3560116F" w14:textId="2002E3A1" w:rsidR="004C49C4" w:rsidRPr="00503CF5" w:rsidRDefault="004C49C4" w:rsidP="007464EE">
            <w:pPr>
              <w:rPr>
                <w:color w:val="BEE5FF" w:themeColor="accent2" w:themeTint="33"/>
                <w:lang w:val="en-US"/>
              </w:rPr>
            </w:pPr>
            <w:r w:rsidRPr="00503CF5">
              <w:rPr>
                <w:color w:val="BEE5FF" w:themeColor="accent2" w:themeTint="33"/>
                <w:lang w:val="en-US"/>
              </w:rPr>
              <w:t xml:space="preserve">01 48 05 55 54 </w:t>
            </w:r>
            <w:r w:rsidRPr="00503CF5">
              <w:rPr>
                <w:rFonts w:ascii="Arial" w:hAnsi="Arial" w:cs="Arial"/>
                <w:color w:val="BEE5FF" w:themeColor="accent2" w:themeTint="33"/>
                <w:lang w:val="en-US"/>
              </w:rPr>
              <w:t>│</w:t>
            </w:r>
            <w:r w:rsidRPr="00503CF5">
              <w:rPr>
                <w:color w:val="BEE5FF" w:themeColor="accent2" w:themeTint="33"/>
                <w:lang w:val="en-US"/>
              </w:rPr>
              <w:t xml:space="preserve"> </w:t>
            </w:r>
            <w:hyperlink r:id="rId10" w:history="1">
              <w:r w:rsidR="007464EE" w:rsidRPr="00503CF5">
                <w:rPr>
                  <w:rStyle w:val="Hyperlink"/>
                  <w:color w:val="BEE5FF" w:themeColor="hyperlink" w:themeTint="33"/>
                  <w:lang w:val="en-US"/>
                </w:rPr>
                <w:t>www.sante-habitat.org</w:t>
              </w:r>
            </w:hyperlink>
            <w:r w:rsidR="007464EE" w:rsidRPr="00503CF5">
              <w:rPr>
                <w:color w:val="BEE5FF" w:themeColor="accent2" w:themeTint="33"/>
                <w:lang w:val="en-US"/>
              </w:rPr>
              <w:t xml:space="preserve"> </w:t>
            </w:r>
          </w:p>
          <w:p w14:paraId="06D43942" w14:textId="60B1B5F2" w:rsidR="007464EE" w:rsidRPr="00503CF5" w:rsidRDefault="004C49C4" w:rsidP="007464EE">
            <w:pPr>
              <w:rPr>
                <w:color w:val="BEE5FF" w:themeColor="accent2" w:themeTint="33"/>
                <w:lang w:val="en-US"/>
              </w:rPr>
            </w:pPr>
            <w:r w:rsidRPr="00503CF5">
              <w:rPr>
                <w:color w:val="BEE5FF" w:themeColor="accent2" w:themeTint="33"/>
                <w:lang w:val="en-US"/>
              </w:rPr>
              <w:t xml:space="preserve">SIRET 437 762 644 000 49 </w:t>
            </w:r>
          </w:p>
          <w:p w14:paraId="018840E5" w14:textId="10042C96" w:rsidR="004C49C4" w:rsidRPr="00427ACD" w:rsidRDefault="004C49C4" w:rsidP="007464EE">
            <w:pPr>
              <w:rPr>
                <w:color w:val="FFFFFF" w:themeColor="background1"/>
                <w:sz w:val="28"/>
                <w:szCs w:val="28"/>
              </w:rPr>
            </w:pPr>
            <w:r w:rsidRPr="0049009F">
              <w:rPr>
                <w:color w:val="BEE5FF" w:themeColor="accent2" w:themeTint="33"/>
              </w:rPr>
              <w:t>Organisme de formation n</w:t>
            </w:r>
            <w:r w:rsidRPr="0049009F">
              <w:rPr>
                <w:rFonts w:ascii="Luciole" w:hAnsi="Luciole" w:cs="Luciole"/>
                <w:color w:val="BEE5FF" w:themeColor="accent2" w:themeTint="33"/>
              </w:rPr>
              <w:t>°</w:t>
            </w:r>
            <w:r w:rsidR="00AC5DFA">
              <w:rPr>
                <w:rFonts w:ascii="Luciole" w:hAnsi="Luciole" w:cs="Luciole"/>
                <w:color w:val="BEE5FF" w:themeColor="accent2" w:themeTint="33"/>
              </w:rPr>
              <w:t xml:space="preserve"> </w:t>
            </w:r>
            <w:r w:rsidRPr="0049009F">
              <w:rPr>
                <w:color w:val="BEE5FF" w:themeColor="accent2" w:themeTint="33"/>
              </w:rPr>
              <w:t>11 75 49764 75 - certifi</w:t>
            </w:r>
            <w:r w:rsidRPr="0049009F">
              <w:rPr>
                <w:rFonts w:ascii="Luciole" w:hAnsi="Luciole" w:cs="Luciole"/>
                <w:color w:val="BEE5FF" w:themeColor="accent2" w:themeTint="33"/>
              </w:rPr>
              <w:t>é</w:t>
            </w:r>
            <w:r w:rsidRPr="0049009F">
              <w:rPr>
                <w:color w:val="BEE5FF" w:themeColor="accent2" w:themeTint="33"/>
              </w:rPr>
              <w:t xml:space="preserve"> </w:t>
            </w:r>
            <w:r w:rsidRPr="00D858F8">
              <w:rPr>
                <w:smallCaps/>
                <w:color w:val="BEE5FF" w:themeColor="accent2" w:themeTint="33"/>
              </w:rPr>
              <w:t>Qualiopi</w:t>
            </w:r>
          </w:p>
        </w:tc>
      </w:tr>
    </w:tbl>
    <w:p w14:paraId="47564A46" w14:textId="08E21128" w:rsidR="00AD6127" w:rsidRDefault="00AD6127">
      <w:pPr>
        <w:spacing w:after="160"/>
        <w:jc w:val="both"/>
        <w:rPr>
          <w:szCs w:val="20"/>
        </w:rPr>
      </w:pPr>
      <w:r>
        <w:rPr>
          <w:szCs w:val="20"/>
        </w:rPr>
        <w:br w:type="page"/>
      </w:r>
    </w:p>
    <w:p w14:paraId="7060708B" w14:textId="0FB3F393" w:rsidR="00774F76" w:rsidRPr="006F0807" w:rsidRDefault="00774F76" w:rsidP="00774F76">
      <w:pPr>
        <w:jc w:val="both"/>
        <w:rPr>
          <w:szCs w:val="20"/>
        </w:rPr>
      </w:pPr>
      <w:r w:rsidRPr="006F0807">
        <w:rPr>
          <w:b/>
          <w:szCs w:val="20"/>
        </w:rPr>
        <w:lastRenderedPageBreak/>
        <w:t>La Fédération Santé Habitat</w:t>
      </w:r>
      <w:r w:rsidRPr="006F0807">
        <w:rPr>
          <w:szCs w:val="20"/>
        </w:rPr>
        <w:t xml:space="preserve"> rassemble des associations gestionnaires d’appartements de coordination thérapeutique (ACT), de lits d’accueil médicalisés (LAM) de lits halte soins santé (LHSS) et dispositifs sans hébergement (hors les murs, aller vers) sur l’ensemble du territoire national métropolitain et ultra-marin. Ces établissements médico-sociaux, composés d’une équipe pluridisciplinaire médico psycho sociale, accompagnent, hébergent et soignent les personnes éloignées du système de santé pour leur apporter des solutions visant le retour au droit commun sous la forme d’un parcours coordonné. La Fédération œuvre quotidiennement pour la réduction des inégalités sociales de santé et pour que les organisations adhérentes puissent répondre aux nombreuses sollicitations auxquelles elles doivent faire face. Aussi, la Fédération propose des formations visant l’amélioration continue des pratiques en établissements, leur pilotage et leur management.</w:t>
      </w:r>
    </w:p>
    <w:p w14:paraId="3ECA6D2C" w14:textId="77777777" w:rsidR="00774F76" w:rsidRPr="006F0807" w:rsidRDefault="00774F76" w:rsidP="00774F76">
      <w:pPr>
        <w:spacing w:after="160"/>
        <w:jc w:val="both"/>
        <w:rPr>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8" w:space="0" w:color="FFFFFF" w:themeColor="background1"/>
        </w:tblBorders>
        <w:shd w:val="clear" w:color="auto" w:fill="DEEEDF" w:themeFill="accent4" w:themeFillTint="33"/>
        <w:tblLook w:val="04A0" w:firstRow="1" w:lastRow="0" w:firstColumn="1" w:lastColumn="0" w:noHBand="0" w:noVBand="1"/>
      </w:tblPr>
      <w:tblGrid>
        <w:gridCol w:w="3634"/>
        <w:gridCol w:w="3635"/>
        <w:gridCol w:w="3635"/>
      </w:tblGrid>
      <w:tr w:rsidR="00774F76" w:rsidRPr="006F0807" w14:paraId="1629099E" w14:textId="77777777" w:rsidTr="00A4247C">
        <w:trPr>
          <w:trHeight w:val="493"/>
        </w:trPr>
        <w:tc>
          <w:tcPr>
            <w:tcW w:w="3634" w:type="dxa"/>
            <w:shd w:val="clear" w:color="auto" w:fill="FDECDD" w:themeFill="accent1" w:themeFillTint="33"/>
            <w:vAlign w:val="center"/>
          </w:tcPr>
          <w:p w14:paraId="76CB0161" w14:textId="77777777" w:rsidR="00774F76" w:rsidRPr="006F0807" w:rsidRDefault="00774F76" w:rsidP="00A62810">
            <w:pPr>
              <w:jc w:val="center"/>
              <w:rPr>
                <w:b/>
                <w:bCs/>
                <w:szCs w:val="20"/>
              </w:rPr>
            </w:pPr>
            <w:r w:rsidRPr="006F0807">
              <w:rPr>
                <w:b/>
                <w:bCs/>
                <w:szCs w:val="20"/>
              </w:rPr>
              <w:t>Formations au Siège à Paris</w:t>
            </w:r>
          </w:p>
        </w:tc>
        <w:tc>
          <w:tcPr>
            <w:tcW w:w="3635" w:type="dxa"/>
            <w:shd w:val="clear" w:color="auto" w:fill="FDECDD" w:themeFill="accent1" w:themeFillTint="33"/>
            <w:vAlign w:val="center"/>
          </w:tcPr>
          <w:p w14:paraId="6500E29E" w14:textId="77777777" w:rsidR="00774F76" w:rsidRPr="006F0807" w:rsidRDefault="00774F76" w:rsidP="00A62810">
            <w:pPr>
              <w:jc w:val="center"/>
              <w:rPr>
                <w:b/>
                <w:bCs/>
                <w:szCs w:val="20"/>
              </w:rPr>
            </w:pPr>
            <w:r w:rsidRPr="006F0807">
              <w:rPr>
                <w:b/>
                <w:bCs/>
                <w:szCs w:val="20"/>
              </w:rPr>
              <w:t>Formation en Région</w:t>
            </w:r>
          </w:p>
        </w:tc>
        <w:tc>
          <w:tcPr>
            <w:tcW w:w="3635" w:type="dxa"/>
            <w:shd w:val="clear" w:color="auto" w:fill="FDECDD" w:themeFill="accent1" w:themeFillTint="33"/>
            <w:vAlign w:val="center"/>
          </w:tcPr>
          <w:p w14:paraId="6E02B551" w14:textId="77777777" w:rsidR="00774F76" w:rsidRPr="006F0807" w:rsidRDefault="00774F76" w:rsidP="00A62810">
            <w:pPr>
              <w:jc w:val="center"/>
              <w:rPr>
                <w:b/>
                <w:bCs/>
                <w:szCs w:val="20"/>
              </w:rPr>
            </w:pPr>
            <w:r w:rsidRPr="006F0807">
              <w:rPr>
                <w:b/>
                <w:bCs/>
                <w:szCs w:val="20"/>
              </w:rPr>
              <w:t xml:space="preserve">Formation sur site </w:t>
            </w:r>
          </w:p>
          <w:p w14:paraId="78F2D02B" w14:textId="77777777" w:rsidR="00774F76" w:rsidRPr="006F0807" w:rsidRDefault="00774F76" w:rsidP="00A62810">
            <w:pPr>
              <w:jc w:val="center"/>
              <w:rPr>
                <w:b/>
                <w:bCs/>
                <w:szCs w:val="20"/>
              </w:rPr>
            </w:pPr>
            <w:r w:rsidRPr="006F0807">
              <w:rPr>
                <w:b/>
                <w:bCs/>
                <w:szCs w:val="20"/>
              </w:rPr>
              <w:t>(«</w:t>
            </w:r>
            <w:r w:rsidRPr="006F0807">
              <w:rPr>
                <w:rFonts w:ascii="Calibri" w:hAnsi="Calibri" w:cs="Calibri"/>
                <w:b/>
                <w:bCs/>
                <w:szCs w:val="20"/>
              </w:rPr>
              <w:t> </w:t>
            </w:r>
            <w:r w:rsidRPr="006F0807">
              <w:rPr>
                <w:b/>
                <w:bCs/>
                <w:szCs w:val="20"/>
              </w:rPr>
              <w:t>en intra</w:t>
            </w:r>
            <w:r w:rsidRPr="006F0807">
              <w:rPr>
                <w:rFonts w:ascii="Calibri" w:hAnsi="Calibri" w:cs="Calibri"/>
                <w:b/>
                <w:bCs/>
                <w:szCs w:val="20"/>
              </w:rPr>
              <w:t> </w:t>
            </w:r>
            <w:r w:rsidRPr="006F0807">
              <w:rPr>
                <w:rFonts w:ascii="Luciole" w:hAnsi="Luciole" w:cs="Luciole"/>
                <w:b/>
                <w:bCs/>
                <w:szCs w:val="20"/>
              </w:rPr>
              <w:t>»</w:t>
            </w:r>
            <w:r w:rsidRPr="006F0807">
              <w:rPr>
                <w:b/>
                <w:bCs/>
                <w:szCs w:val="20"/>
              </w:rPr>
              <w:t>)</w:t>
            </w:r>
          </w:p>
        </w:tc>
      </w:tr>
      <w:tr w:rsidR="00774F76" w:rsidRPr="006F0807" w14:paraId="06C2F8D3" w14:textId="77777777" w:rsidTr="00A4247C">
        <w:tc>
          <w:tcPr>
            <w:tcW w:w="3634" w:type="dxa"/>
            <w:shd w:val="clear" w:color="auto" w:fill="FDECDD" w:themeFill="accent1" w:themeFillTint="33"/>
          </w:tcPr>
          <w:p w14:paraId="3F62BFF3" w14:textId="77777777" w:rsidR="00774F76" w:rsidRPr="006F0807" w:rsidRDefault="00774F76" w:rsidP="00A62810">
            <w:pPr>
              <w:spacing w:after="160" w:line="252" w:lineRule="auto"/>
              <w:rPr>
                <w:iCs/>
                <w:szCs w:val="20"/>
              </w:rPr>
            </w:pPr>
            <w:r w:rsidRPr="006F0807">
              <w:rPr>
                <w:iCs/>
                <w:szCs w:val="20"/>
              </w:rPr>
              <w:t>Les groupes sont constitués de stagiaires provenant de différentes structures.</w:t>
            </w:r>
          </w:p>
          <w:p w14:paraId="4A6AA70B" w14:textId="77777777" w:rsidR="00774F76" w:rsidRPr="006F0807" w:rsidRDefault="00774F76" w:rsidP="00A62810">
            <w:pPr>
              <w:spacing w:after="160" w:line="252" w:lineRule="auto"/>
              <w:rPr>
                <w:iCs/>
                <w:szCs w:val="20"/>
              </w:rPr>
            </w:pPr>
            <w:r w:rsidRPr="006F0807">
              <w:rPr>
                <w:iCs/>
                <w:szCs w:val="20"/>
              </w:rPr>
              <w:t>Les inscriptions se font sur la rubrique Agenda sur le site internet</w:t>
            </w:r>
            <w:r w:rsidRPr="006F0807">
              <w:rPr>
                <w:rFonts w:ascii="Calibri" w:hAnsi="Calibri" w:cs="Calibri"/>
                <w:iCs/>
                <w:szCs w:val="20"/>
              </w:rPr>
              <w:t> </w:t>
            </w:r>
            <w:r w:rsidRPr="006F0807">
              <w:rPr>
                <w:iCs/>
                <w:szCs w:val="20"/>
              </w:rPr>
              <w:t xml:space="preserve">: </w:t>
            </w:r>
          </w:p>
          <w:p w14:paraId="78971BB2" w14:textId="77777777" w:rsidR="00774F76" w:rsidRPr="006F0807" w:rsidRDefault="00774F76" w:rsidP="00A62810">
            <w:pPr>
              <w:spacing w:after="160" w:line="252" w:lineRule="auto"/>
              <w:jc w:val="center"/>
              <w:rPr>
                <w:b/>
                <w:bCs/>
                <w:iCs/>
                <w:szCs w:val="20"/>
              </w:rPr>
            </w:pPr>
            <w:hyperlink r:id="rId11" w:history="1">
              <w:r w:rsidRPr="006F0807">
                <w:rPr>
                  <w:rStyle w:val="Hyperlink"/>
                  <w:b/>
                  <w:bCs/>
                  <w:iCs/>
                  <w:szCs w:val="20"/>
                </w:rPr>
                <w:t>https://www.sante-habitat.org/formations</w:t>
              </w:r>
            </w:hyperlink>
          </w:p>
        </w:tc>
        <w:tc>
          <w:tcPr>
            <w:tcW w:w="3635" w:type="dxa"/>
            <w:shd w:val="clear" w:color="auto" w:fill="FDECDD" w:themeFill="accent1" w:themeFillTint="33"/>
          </w:tcPr>
          <w:p w14:paraId="580E7F89" w14:textId="77777777" w:rsidR="00774F76" w:rsidRPr="006F0807" w:rsidRDefault="00774F76" w:rsidP="00A62810">
            <w:pPr>
              <w:spacing w:after="160"/>
              <w:rPr>
                <w:iCs/>
                <w:szCs w:val="20"/>
              </w:rPr>
            </w:pPr>
            <w:r w:rsidRPr="006F0807">
              <w:rPr>
                <w:iCs/>
                <w:szCs w:val="20"/>
              </w:rPr>
              <w:t xml:space="preserve">Ces formations se font sur mesure, en fonction des besoins des adhérents de la Région ou sur une thématique proposée sur le catalogue. Cette formule permet le gain de temps et de frais dispensés pour les longs déplacements à Paris. </w:t>
            </w:r>
            <w:r w:rsidRPr="006F0807">
              <w:rPr>
                <w:iCs/>
                <w:szCs w:val="20"/>
              </w:rPr>
              <w:br/>
              <w:t>Contactez la Fédération pour tout renseignement</w:t>
            </w:r>
          </w:p>
        </w:tc>
        <w:tc>
          <w:tcPr>
            <w:tcW w:w="3635" w:type="dxa"/>
            <w:shd w:val="clear" w:color="auto" w:fill="FDECDD" w:themeFill="accent1" w:themeFillTint="33"/>
          </w:tcPr>
          <w:p w14:paraId="3F3F9EFC" w14:textId="77777777" w:rsidR="00774F76" w:rsidRPr="006F0807" w:rsidRDefault="00774F76" w:rsidP="00A62810">
            <w:pPr>
              <w:spacing w:after="160" w:line="252" w:lineRule="auto"/>
              <w:rPr>
                <w:iCs/>
                <w:szCs w:val="20"/>
              </w:rPr>
            </w:pPr>
            <w:r w:rsidRPr="006F0807">
              <w:rPr>
                <w:iCs/>
                <w:szCs w:val="20"/>
              </w:rPr>
              <w:t xml:space="preserve">Le groupe est constitué d’une équipe de salariés/résidents/ bénévoles (10 à 12 personnes maximum) d’une même structure pour une formation du catalogue ou sur mesure. </w:t>
            </w:r>
            <w:r w:rsidRPr="006F0807">
              <w:rPr>
                <w:iCs/>
                <w:szCs w:val="20"/>
              </w:rPr>
              <w:br/>
              <w:t>Contactez la Fédération pour tout renseignement.</w:t>
            </w:r>
          </w:p>
        </w:tc>
      </w:tr>
    </w:tbl>
    <w:p w14:paraId="00D070E0" w14:textId="77777777" w:rsidR="00774F76" w:rsidRPr="00FC25EA" w:rsidRDefault="00774F76" w:rsidP="00774F76">
      <w:pPr>
        <w:spacing w:after="160"/>
        <w:jc w:val="both"/>
        <w:rPr>
          <w:sz w:val="28"/>
          <w:szCs w:val="32"/>
        </w:rPr>
      </w:pPr>
    </w:p>
    <w:p w14:paraId="5786FA05" w14:textId="77777777" w:rsidR="00774F76" w:rsidRPr="006F0807" w:rsidRDefault="00774F76" w:rsidP="00774F76">
      <w:pPr>
        <w:shd w:val="clear" w:color="auto" w:fill="D51038" w:themeFill="accent3"/>
        <w:jc w:val="center"/>
        <w:rPr>
          <w:b/>
          <w:bCs/>
          <w:sz w:val="28"/>
          <w:szCs w:val="32"/>
        </w:rPr>
      </w:pPr>
      <w:bookmarkStart w:id="0" w:name="_Toc84520198"/>
      <w:bookmarkStart w:id="1" w:name="_Toc118975427"/>
      <w:bookmarkStart w:id="2" w:name="_Toc118975627"/>
      <w:bookmarkStart w:id="3" w:name="_Toc118985082"/>
      <w:r w:rsidRPr="006F0807">
        <w:rPr>
          <w:b/>
          <w:bCs/>
          <w:sz w:val="28"/>
          <w:szCs w:val="32"/>
        </w:rPr>
        <w:t>La FSH est certifiée QUALIOPI !</w:t>
      </w:r>
      <w:bookmarkEnd w:id="0"/>
      <w:bookmarkEnd w:id="1"/>
      <w:bookmarkEnd w:id="2"/>
      <w:bookmarkEnd w:id="3"/>
    </w:p>
    <w:p w14:paraId="703277F1" w14:textId="77777777" w:rsidR="00774F76" w:rsidRPr="006F0807" w:rsidRDefault="00774F76" w:rsidP="00774F76">
      <w:pPr>
        <w:shd w:val="clear" w:color="auto" w:fill="D51038" w:themeFill="accent3"/>
        <w:jc w:val="center"/>
        <w:rPr>
          <w:b/>
          <w:bCs/>
          <w:sz w:val="28"/>
          <w:szCs w:val="32"/>
        </w:rPr>
      </w:pPr>
      <w:bookmarkStart w:id="4" w:name="_Toc84520199"/>
      <w:bookmarkStart w:id="5" w:name="_Toc118975428"/>
      <w:bookmarkStart w:id="6" w:name="_Toc118975628"/>
      <w:bookmarkStart w:id="7" w:name="_Toc118985083"/>
      <w:r w:rsidRPr="006F0807">
        <w:rPr>
          <w:b/>
          <w:bCs/>
          <w:sz w:val="28"/>
          <w:szCs w:val="32"/>
        </w:rPr>
        <w:t>Certification qualité délivrée au titre de la catégorie</w:t>
      </w:r>
      <w:r w:rsidRPr="006F0807">
        <w:rPr>
          <w:rFonts w:ascii="Calibri" w:hAnsi="Calibri" w:cs="Calibri"/>
          <w:b/>
          <w:bCs/>
          <w:sz w:val="32"/>
          <w:szCs w:val="32"/>
        </w:rPr>
        <w:t> </w:t>
      </w:r>
      <w:r w:rsidRPr="006F0807">
        <w:rPr>
          <w:b/>
          <w:bCs/>
          <w:sz w:val="28"/>
          <w:szCs w:val="32"/>
        </w:rPr>
        <w:t>:</w:t>
      </w:r>
      <w:bookmarkEnd w:id="4"/>
      <w:bookmarkEnd w:id="5"/>
      <w:bookmarkEnd w:id="6"/>
      <w:bookmarkEnd w:id="7"/>
    </w:p>
    <w:p w14:paraId="5B3053F5" w14:textId="77777777" w:rsidR="00774F76" w:rsidRPr="006F0807" w:rsidRDefault="00774F76" w:rsidP="00774F76">
      <w:pPr>
        <w:shd w:val="clear" w:color="auto" w:fill="D51038" w:themeFill="accent3"/>
        <w:spacing w:after="160"/>
        <w:jc w:val="center"/>
        <w:rPr>
          <w:b/>
          <w:bCs/>
          <w:sz w:val="28"/>
          <w:szCs w:val="32"/>
        </w:rPr>
      </w:pPr>
      <w:bookmarkStart w:id="8" w:name="_Toc84520200"/>
      <w:bookmarkStart w:id="9" w:name="_Toc118975429"/>
      <w:bookmarkStart w:id="10" w:name="_Toc118975629"/>
      <w:bookmarkStart w:id="11" w:name="_Toc118985084"/>
      <w:r w:rsidRPr="006F0807">
        <w:rPr>
          <w:b/>
          <w:bCs/>
          <w:sz w:val="28"/>
          <w:szCs w:val="32"/>
        </w:rPr>
        <w:t>«</w:t>
      </w:r>
      <w:r w:rsidRPr="006F0807">
        <w:rPr>
          <w:rFonts w:ascii="Calibri" w:hAnsi="Calibri" w:cs="Calibri"/>
          <w:b/>
          <w:bCs/>
          <w:sz w:val="32"/>
          <w:szCs w:val="32"/>
        </w:rPr>
        <w:t> </w:t>
      </w:r>
      <w:r w:rsidRPr="006F0807">
        <w:rPr>
          <w:b/>
          <w:bCs/>
          <w:sz w:val="28"/>
          <w:szCs w:val="32"/>
        </w:rPr>
        <w:t>Actions de formation</w:t>
      </w:r>
      <w:r w:rsidRPr="006F0807">
        <w:rPr>
          <w:rFonts w:ascii="Calibri" w:hAnsi="Calibri" w:cs="Calibri"/>
          <w:b/>
          <w:bCs/>
          <w:sz w:val="32"/>
          <w:szCs w:val="32"/>
        </w:rPr>
        <w:t> </w:t>
      </w:r>
      <w:r w:rsidRPr="006F0807">
        <w:rPr>
          <w:rFonts w:ascii="Luciole" w:hAnsi="Luciole" w:cs="Luciole"/>
          <w:b/>
          <w:bCs/>
          <w:sz w:val="28"/>
          <w:szCs w:val="28"/>
        </w:rPr>
        <w:t>»</w:t>
      </w:r>
      <w:bookmarkEnd w:id="8"/>
      <w:bookmarkEnd w:id="9"/>
      <w:bookmarkEnd w:id="10"/>
      <w:bookmarkEnd w:id="11"/>
    </w:p>
    <w:p w14:paraId="6811BE23" w14:textId="77777777" w:rsidR="00774F76" w:rsidRPr="00FC25EA" w:rsidRDefault="00774F76" w:rsidP="00774F76">
      <w:pPr>
        <w:spacing w:after="160"/>
        <w:jc w:val="center"/>
        <w:rPr>
          <w:b/>
          <w:bCs/>
          <w:sz w:val="26"/>
          <w:szCs w:val="28"/>
        </w:rPr>
      </w:pPr>
      <w:bookmarkStart w:id="12" w:name="_Toc84520201"/>
      <w:bookmarkStart w:id="13" w:name="_Toc118975430"/>
      <w:bookmarkStart w:id="14" w:name="_Toc118975630"/>
      <w:bookmarkStart w:id="15" w:name="_Toc118985085"/>
      <w:r w:rsidRPr="00FC25EA">
        <w:rPr>
          <w:b/>
          <w:bCs/>
          <w:noProof/>
          <w:sz w:val="26"/>
          <w:szCs w:val="28"/>
        </w:rPr>
        <w:drawing>
          <wp:inline distT="0" distB="0" distL="0" distR="0" wp14:anchorId="0B89F90A" wp14:editId="4723BC30">
            <wp:extent cx="2241845" cy="1193800"/>
            <wp:effectExtent l="0" t="0" r="635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1845" cy="1193800"/>
                    </a:xfrm>
                    <a:prstGeom prst="rect">
                      <a:avLst/>
                    </a:prstGeom>
                    <a:noFill/>
                    <a:ln>
                      <a:noFill/>
                    </a:ln>
                  </pic:spPr>
                </pic:pic>
              </a:graphicData>
            </a:graphic>
          </wp:inline>
        </w:drawing>
      </w:r>
      <w:bookmarkEnd w:id="12"/>
      <w:bookmarkEnd w:id="13"/>
      <w:bookmarkEnd w:id="14"/>
      <w:bookmarkEnd w:id="15"/>
    </w:p>
    <w:p w14:paraId="0BB82048" w14:textId="77777777" w:rsidR="00774F76" w:rsidRPr="006F0807"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6F0807">
        <w:rPr>
          <w:b/>
          <w:bCs/>
          <w:color w:val="D51038" w:themeColor="accent3"/>
          <w:sz w:val="24"/>
          <w:szCs w:val="24"/>
        </w:rPr>
        <w:t>Vous cherchez une formation que vous n’avez pas trouvée dans notre catalogue</w:t>
      </w:r>
      <w:r w:rsidRPr="006F0807">
        <w:rPr>
          <w:rFonts w:ascii="Calibri" w:hAnsi="Calibri" w:cs="Calibri"/>
          <w:b/>
          <w:bCs/>
          <w:color w:val="D51038" w:themeColor="accent3"/>
          <w:sz w:val="24"/>
          <w:szCs w:val="24"/>
        </w:rPr>
        <w:t> </w:t>
      </w:r>
      <w:r w:rsidRPr="006F0807">
        <w:rPr>
          <w:b/>
          <w:bCs/>
          <w:color w:val="D51038" w:themeColor="accent3"/>
          <w:sz w:val="24"/>
          <w:szCs w:val="24"/>
        </w:rPr>
        <w:t xml:space="preserve">? </w:t>
      </w:r>
    </w:p>
    <w:p w14:paraId="31BB1C49" w14:textId="77777777" w:rsidR="00774F76" w:rsidRPr="006F0807"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6F0807">
        <w:rPr>
          <w:b/>
          <w:bCs/>
          <w:color w:val="D51038" w:themeColor="accent3"/>
          <w:sz w:val="24"/>
          <w:szCs w:val="24"/>
        </w:rPr>
        <w:t>N’hésitez pas à nous solliciter à ce sujet</w:t>
      </w:r>
      <w:r w:rsidRPr="006F0807">
        <w:rPr>
          <w:rFonts w:ascii="Calibri" w:hAnsi="Calibri" w:cs="Calibri"/>
          <w:b/>
          <w:bCs/>
          <w:color w:val="D51038" w:themeColor="accent3"/>
          <w:sz w:val="24"/>
          <w:szCs w:val="24"/>
        </w:rPr>
        <w:t> </w:t>
      </w:r>
      <w:r w:rsidRPr="006F0807">
        <w:rPr>
          <w:b/>
          <w:bCs/>
          <w:color w:val="D51038" w:themeColor="accent3"/>
          <w:sz w:val="24"/>
          <w:szCs w:val="24"/>
        </w:rPr>
        <w:t xml:space="preserve">: </w:t>
      </w:r>
    </w:p>
    <w:p w14:paraId="7238E3D9" w14:textId="77777777" w:rsidR="00774F7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6F0807">
        <w:rPr>
          <w:color w:val="D51038" w:themeColor="accent3"/>
          <w:sz w:val="24"/>
          <w:szCs w:val="24"/>
        </w:rPr>
        <w:t xml:space="preserve">Pôle Formations de la FSH | </w:t>
      </w:r>
      <w:hyperlink r:id="rId13" w:history="1">
        <w:r w:rsidRPr="006F0807">
          <w:rPr>
            <w:rStyle w:val="Hyperlink"/>
            <w:color w:val="D51038" w:themeColor="accent3"/>
            <w:sz w:val="24"/>
            <w:szCs w:val="24"/>
          </w:rPr>
          <w:t>formation@sante-habitat.org</w:t>
        </w:r>
      </w:hyperlink>
      <w:r w:rsidRPr="006F0807">
        <w:rPr>
          <w:color w:val="D51038" w:themeColor="accent3"/>
          <w:sz w:val="24"/>
          <w:szCs w:val="24"/>
        </w:rPr>
        <w:t xml:space="preserve"> | 06 33 82 17 52</w:t>
      </w:r>
      <w:r>
        <w:rPr>
          <w:color w:val="D51038" w:themeColor="accent3"/>
        </w:rPr>
        <w:br w:type="page"/>
      </w:r>
    </w:p>
    <w:p w14:paraId="1244324E" w14:textId="77777777" w:rsidR="00FC25EA" w:rsidRDefault="00FC25EA" w:rsidP="00DE0E64">
      <w:pPr>
        <w:ind w:left="284" w:right="284"/>
        <w:jc w:val="both"/>
        <w:rPr>
          <w:b/>
          <w:bCs/>
          <w:color w:val="EA740E" w:themeColor="accent1" w:themeShade="BF"/>
          <w:sz w:val="28"/>
          <w:szCs w:val="28"/>
        </w:rPr>
      </w:pPr>
    </w:p>
    <w:p w14:paraId="436C6EE2" w14:textId="77777777" w:rsidR="00FC25EA" w:rsidRDefault="00FC25EA" w:rsidP="00FC25EA">
      <w:pPr>
        <w:ind w:right="284"/>
        <w:jc w:val="both"/>
        <w:rPr>
          <w:b/>
          <w:bCs/>
          <w:color w:val="EA740E" w:themeColor="accent1" w:themeShade="BF"/>
          <w:sz w:val="34"/>
          <w:szCs w:val="36"/>
        </w:rPr>
      </w:pPr>
      <w:r w:rsidRPr="00FC25EA">
        <w:rPr>
          <w:b/>
          <w:bCs/>
          <w:color w:val="EA740E" w:themeColor="accent1" w:themeShade="BF"/>
          <w:sz w:val="34"/>
          <w:szCs w:val="36"/>
        </w:rPr>
        <w:t>Liste des formations</w:t>
      </w:r>
    </w:p>
    <w:p w14:paraId="71E9DB94" w14:textId="2A4B9DEE" w:rsidR="00C06473" w:rsidRDefault="00273221">
      <w:pPr>
        <w:pStyle w:val="TOC1"/>
        <w:tabs>
          <w:tab w:val="right" w:leader="dot" w:pos="10904"/>
        </w:tabs>
        <w:rPr>
          <w:bCs w:val="0"/>
          <w:noProof/>
          <w:kern w:val="2"/>
          <w:sz w:val="24"/>
          <w:szCs w:val="24"/>
          <w:lang w:eastAsia="fr-FR"/>
          <w14:ligatures w14:val="standardContextual"/>
        </w:rPr>
      </w:pPr>
      <w:r>
        <w:rPr>
          <w:bCs w:val="0"/>
        </w:rPr>
        <w:fldChar w:fldCharType="begin"/>
      </w:r>
      <w:r>
        <w:rPr>
          <w:bCs w:val="0"/>
        </w:rPr>
        <w:instrText xml:space="preserve"> TOC \o "1-1" \h \z \u </w:instrText>
      </w:r>
      <w:r>
        <w:rPr>
          <w:bCs w:val="0"/>
        </w:rPr>
        <w:fldChar w:fldCharType="separate"/>
      </w:r>
      <w:hyperlink w:anchor="_Toc180186098" w:history="1">
        <w:r w:rsidR="00C06473" w:rsidRPr="00E227EB">
          <w:rPr>
            <w:rStyle w:val="Hyperlink"/>
            <w:noProof/>
            <w:lang w:val="en-US"/>
          </w:rPr>
          <w:t>abcd</w:t>
        </w:r>
        <w:r w:rsidR="00C06473">
          <w:rPr>
            <w:noProof/>
            <w:webHidden/>
          </w:rPr>
          <w:tab/>
        </w:r>
        <w:r w:rsidR="00C06473">
          <w:rPr>
            <w:noProof/>
            <w:webHidden/>
          </w:rPr>
          <w:fldChar w:fldCharType="begin"/>
        </w:r>
        <w:r w:rsidR="00C06473">
          <w:rPr>
            <w:noProof/>
            <w:webHidden/>
          </w:rPr>
          <w:instrText xml:space="preserve"> PAGEREF _Toc180186098 \h </w:instrText>
        </w:r>
        <w:r w:rsidR="00C06473">
          <w:rPr>
            <w:noProof/>
            <w:webHidden/>
          </w:rPr>
        </w:r>
        <w:r w:rsidR="00C06473">
          <w:rPr>
            <w:noProof/>
            <w:webHidden/>
          </w:rPr>
          <w:fldChar w:fldCharType="separate"/>
        </w:r>
        <w:r w:rsidR="00C06473">
          <w:rPr>
            <w:noProof/>
            <w:webHidden/>
          </w:rPr>
          <w:t>4</w:t>
        </w:r>
        <w:r w:rsidR="00C06473">
          <w:rPr>
            <w:noProof/>
            <w:webHidden/>
          </w:rPr>
          <w:fldChar w:fldCharType="end"/>
        </w:r>
      </w:hyperlink>
    </w:p>
    <w:p w14:paraId="62054D77" w14:textId="3399A66A" w:rsidR="00FC25EA" w:rsidRPr="00FC25EA" w:rsidRDefault="00273221" w:rsidP="00FC25EA">
      <w:r>
        <w:rPr>
          <w:bCs/>
          <w:szCs w:val="20"/>
        </w:rPr>
        <w:fldChar w:fldCharType="end"/>
      </w:r>
    </w:p>
    <w:p w14:paraId="1D731763" w14:textId="1E948985" w:rsidR="00BA7D27" w:rsidRDefault="00BA7D27" w:rsidP="00DE0E64">
      <w:pPr>
        <w:ind w:left="284" w:right="284"/>
        <w:jc w:val="both"/>
      </w:pPr>
      <w:r>
        <w:br w:type="page"/>
      </w:r>
    </w:p>
    <w:p w14:paraId="50270319" w14:textId="4719AD9F" w:rsidR="00A61495" w:rsidRPr="003C5F9B" w:rsidRDefault="00A61495" w:rsidP="003C5F9B">
      <w:pPr>
        <w:rPr>
          <w:sz w:val="18"/>
          <w:szCs w:val="18"/>
          <w:lang w:val="en-US"/>
        </w:rPr>
      </w:pPr>
      <w:r w:rsidRPr="003C5F9B">
        <w:rPr>
          <w:sz w:val="18"/>
          <w:szCs w:val="18"/>
          <w:lang w:val="en-US"/>
        </w:rPr>
        <w:lastRenderedPageBreak/>
        <w:t>+++FOR prog IN records+++</w:t>
      </w:r>
    </w:p>
    <w:p w14:paraId="0FA90406" w14:textId="78D204F1" w:rsidR="007374A2" w:rsidRPr="00A61495" w:rsidRDefault="00C06473" w:rsidP="009B4792">
      <w:pPr>
        <w:pStyle w:val="Heading1"/>
        <w:rPr>
          <w:lang w:val="en-US"/>
        </w:rPr>
      </w:pPr>
      <w:r w:rsidRPr="00C06473">
        <w:rPr>
          <w:lang w:val="en-US"/>
        </w:rPr>
        <w:t>+++</w:t>
      </w:r>
      <w:r w:rsidR="00B84CCB">
        <w:rPr>
          <w:lang w:val="en-US"/>
        </w:rPr>
        <w:t>=</w:t>
      </w:r>
      <w:r w:rsidRPr="00C06473">
        <w:rPr>
          <w:lang w:val="en-US"/>
        </w:rPr>
        <w:t xml:space="preserve"> $prog.titre_fromprog+++</w:t>
      </w:r>
    </w:p>
    <w:tbl>
      <w:tblPr>
        <w:tblStyle w:val="TableGrid"/>
        <w:tblpPr w:leftFromText="141" w:rightFromText="141" w:vertAnchor="text" w:tblpX="-284" w:tblpY="1"/>
        <w:tblOverlap w:val="never"/>
        <w:tblW w:w="11340" w:type="dxa"/>
        <w:tblCellMar>
          <w:left w:w="142" w:type="dxa"/>
          <w:right w:w="142" w:type="dxa"/>
        </w:tblCellMar>
        <w:tblLook w:val="04A0" w:firstRow="1" w:lastRow="0" w:firstColumn="1" w:lastColumn="0" w:noHBand="0" w:noVBand="1"/>
      </w:tblPr>
      <w:tblGrid>
        <w:gridCol w:w="4820"/>
        <w:gridCol w:w="6520"/>
      </w:tblGrid>
      <w:tr w:rsidR="002B0E6A" w:rsidRPr="009C569D" w14:paraId="6D1DA7DA" w14:textId="77777777" w:rsidTr="00AF6C8C">
        <w:trPr>
          <w:trHeight w:val="10350"/>
        </w:trPr>
        <w:tc>
          <w:tcPr>
            <w:tcW w:w="4820" w:type="dxa"/>
            <w:tcBorders>
              <w:top w:val="nil"/>
              <w:left w:val="nil"/>
              <w:bottom w:val="nil"/>
              <w:right w:val="single" w:sz="48" w:space="0" w:color="FFFFFF" w:themeColor="background1"/>
            </w:tcBorders>
            <w:shd w:val="clear" w:color="auto" w:fill="00385D" w:themeFill="accent2" w:themeFillShade="80"/>
          </w:tcPr>
          <w:p w14:paraId="620C105A" w14:textId="77777777" w:rsidR="002B0E6A" w:rsidRPr="009C569D" w:rsidRDefault="002B0E6A" w:rsidP="00BA597B">
            <w:pPr>
              <w:pStyle w:val="Heading2"/>
              <w:rPr>
                <w:color w:val="B4DCFA" w:themeColor="background2"/>
                <w:sz w:val="20"/>
                <w:szCs w:val="20"/>
              </w:rPr>
            </w:pPr>
            <w:r w:rsidRPr="009C569D">
              <w:rPr>
                <w:color w:val="B4DCFA" w:themeColor="background2"/>
                <w:sz w:val="20"/>
                <w:szCs w:val="20"/>
              </w:rPr>
              <w:t>Public</w:t>
            </w:r>
          </w:p>
          <w:p w14:paraId="20BF8BB7" w14:textId="046E53ED" w:rsidR="002B0E6A" w:rsidRPr="009C569D" w:rsidRDefault="002B0E6A" w:rsidP="009C569D">
            <w:pPr>
              <w:pStyle w:val="Normal-bleu"/>
              <w:rPr>
                <w:szCs w:val="20"/>
              </w:rPr>
            </w:pPr>
            <w:r w:rsidRPr="009C569D">
              <w:rPr>
                <w:szCs w:val="20"/>
              </w:rPr>
              <w:t>+++INS $prog.public_fromprog+++</w:t>
            </w:r>
          </w:p>
          <w:p w14:paraId="6F5FB954" w14:textId="7C8071F3" w:rsidR="002B0E6A" w:rsidRPr="009C569D" w:rsidRDefault="002B0E6A" w:rsidP="00BA597B">
            <w:pPr>
              <w:pStyle w:val="Normal-bleu"/>
              <w:rPr>
                <w:color w:val="FFFFFF" w:themeColor="background1"/>
                <w:szCs w:val="20"/>
              </w:rPr>
            </w:pPr>
            <w:r w:rsidRPr="009C569D">
              <w:rPr>
                <w:color w:val="FFFFFF" w:themeColor="background1"/>
                <w:szCs w:val="20"/>
              </w:rPr>
              <w:t>+++IF $prog.ouvertepersaccomp_fromprog[0]+++</w:t>
            </w:r>
          </w:p>
          <w:p w14:paraId="4655C127" w14:textId="49DB354E" w:rsidR="002B0E6A" w:rsidRPr="009C569D" w:rsidRDefault="009C569D" w:rsidP="00BA597B">
            <w:pPr>
              <w:pStyle w:val="Normal-bleu"/>
              <w:rPr>
                <w:b/>
                <w:bCs/>
                <w:color w:val="FFFFFF" w:themeColor="background1"/>
                <w:szCs w:val="20"/>
              </w:rPr>
            </w:pPr>
            <w:r w:rsidRPr="009C569D">
              <w:rPr>
                <w:rFonts w:ascii="Segoe UI Symbol" w:hAnsi="Segoe UI Symbol" w:cs="Segoe UI Symbol"/>
                <w:b/>
                <w:bCs/>
                <w:color w:val="FFFFFF" w:themeColor="background1"/>
                <w:szCs w:val="20"/>
              </w:rPr>
              <w:t>✓</w:t>
            </w:r>
            <w:r>
              <w:rPr>
                <w:b/>
                <w:bCs/>
                <w:color w:val="FFFFFF" w:themeColor="background1"/>
                <w:szCs w:val="20"/>
              </w:rPr>
              <w:t xml:space="preserve"> </w:t>
            </w:r>
            <w:r w:rsidR="002B0E6A" w:rsidRPr="009C569D">
              <w:rPr>
                <w:b/>
                <w:bCs/>
                <w:color w:val="FFFFFF" w:themeColor="background1"/>
                <w:szCs w:val="20"/>
              </w:rPr>
              <w:t>Formation ouverte aux personnes accompagnées en ACT, LAM, LHSS.</w:t>
            </w:r>
          </w:p>
          <w:p w14:paraId="64907BAA" w14:textId="77777777" w:rsidR="002B0E6A" w:rsidRPr="009C569D" w:rsidRDefault="002B0E6A" w:rsidP="00BA597B">
            <w:pPr>
              <w:pStyle w:val="Heading2"/>
              <w:rPr>
                <w:rFonts w:asciiTheme="minorHAnsi" w:eastAsiaTheme="minorEastAsia" w:hAnsiTheme="minorHAnsi" w:cstheme="minorBidi"/>
                <w:b w:val="0"/>
                <w:bCs w:val="0"/>
                <w:noProof/>
                <w:color w:val="FFFFFF" w:themeColor="background1"/>
                <w:sz w:val="20"/>
                <w:szCs w:val="20"/>
              </w:rPr>
            </w:pPr>
            <w:r w:rsidRPr="009C569D">
              <w:rPr>
                <w:rFonts w:asciiTheme="minorHAnsi" w:eastAsiaTheme="minorEastAsia" w:hAnsiTheme="minorHAnsi" w:cstheme="minorBidi"/>
                <w:b w:val="0"/>
                <w:bCs w:val="0"/>
                <w:noProof/>
                <w:color w:val="FFFFFF" w:themeColor="background1"/>
                <w:sz w:val="20"/>
                <w:szCs w:val="20"/>
              </w:rPr>
              <w:t>+++END-IF+++</w:t>
            </w:r>
          </w:p>
          <w:p w14:paraId="43998936" w14:textId="77777777" w:rsidR="002B0E6A" w:rsidRPr="009C569D" w:rsidRDefault="002B0E6A" w:rsidP="00BA597B">
            <w:pPr>
              <w:pStyle w:val="Titre2Bleu"/>
              <w:framePr w:hSpace="0" w:wrap="auto" w:vAnchor="margin" w:xAlign="left" w:yAlign="inline"/>
              <w:suppressOverlap w:val="0"/>
              <w:rPr>
                <w:sz w:val="20"/>
                <w:szCs w:val="20"/>
              </w:rPr>
            </w:pPr>
            <w:r w:rsidRPr="009C569D">
              <w:rPr>
                <w:sz w:val="20"/>
                <w:szCs w:val="20"/>
              </w:rPr>
              <w:t>Prérequis</w:t>
            </w:r>
          </w:p>
          <w:p w14:paraId="7431A43F" w14:textId="7DABAB19" w:rsidR="002B0E6A" w:rsidRPr="009C569D" w:rsidRDefault="002B0E6A" w:rsidP="00BA597B">
            <w:pPr>
              <w:pStyle w:val="Normal-bleu"/>
              <w:rPr>
                <w:szCs w:val="20"/>
              </w:rPr>
            </w:pPr>
            <w:r w:rsidRPr="009C569D">
              <w:rPr>
                <w:szCs w:val="20"/>
              </w:rPr>
              <w:t>+++INS $prog.prerequis_fromprog+++</w:t>
            </w:r>
          </w:p>
          <w:p w14:paraId="2F76F79A" w14:textId="77777777" w:rsidR="002B0E6A" w:rsidRPr="009C569D" w:rsidRDefault="002B0E6A" w:rsidP="00BA597B">
            <w:pPr>
              <w:pStyle w:val="Titre2Bleu"/>
              <w:framePr w:hSpace="0" w:wrap="auto" w:vAnchor="margin" w:xAlign="left" w:yAlign="inline"/>
              <w:suppressOverlap w:val="0"/>
              <w:rPr>
                <w:sz w:val="20"/>
                <w:szCs w:val="20"/>
              </w:rPr>
            </w:pPr>
            <w:r w:rsidRPr="009C569D">
              <w:rPr>
                <w:sz w:val="20"/>
                <w:szCs w:val="20"/>
              </w:rPr>
              <w:t>Dates / durée</w:t>
            </w:r>
          </w:p>
          <w:p w14:paraId="7FCAE293" w14:textId="6A6FC99D" w:rsidR="002B0E6A" w:rsidRPr="009C569D" w:rsidRDefault="002B0E6A" w:rsidP="00D5284E">
            <w:pPr>
              <w:pStyle w:val="Normal-bleu"/>
            </w:pPr>
            <w:r w:rsidRPr="009C569D">
              <w:t>+++INS $prog.dates+++</w:t>
            </w:r>
          </w:p>
          <w:p w14:paraId="6197ADE4" w14:textId="77777777" w:rsidR="002B0E6A" w:rsidRPr="009C569D" w:rsidRDefault="002B0E6A" w:rsidP="00BA597B">
            <w:pPr>
              <w:pStyle w:val="Titre2Bleu"/>
              <w:framePr w:hSpace="0" w:wrap="auto" w:vAnchor="margin" w:xAlign="left" w:yAlign="inline"/>
              <w:suppressOverlap w:val="0"/>
              <w:rPr>
                <w:sz w:val="20"/>
                <w:szCs w:val="20"/>
              </w:rPr>
            </w:pPr>
            <w:r w:rsidRPr="009C569D">
              <w:rPr>
                <w:sz w:val="20"/>
                <w:szCs w:val="20"/>
              </w:rPr>
              <w:t>Lieux</w:t>
            </w:r>
          </w:p>
          <w:p w14:paraId="2E9EF7FF" w14:textId="77777777" w:rsidR="002B0E6A" w:rsidRPr="009C569D" w:rsidRDefault="002B0E6A" w:rsidP="00321FC8">
            <w:pPr>
              <w:pStyle w:val="Normal-bleu"/>
              <w:rPr>
                <w:szCs w:val="20"/>
              </w:rPr>
            </w:pPr>
            <w:r w:rsidRPr="009C569D">
              <w:rPr>
                <w:szCs w:val="20"/>
              </w:rPr>
              <w:t>+++INS $prog.lieuxdemij_cumul+++</w:t>
            </w:r>
          </w:p>
          <w:p w14:paraId="4B739A48" w14:textId="77777777" w:rsidR="002B0E6A" w:rsidRPr="009C569D" w:rsidRDefault="002B0E6A" w:rsidP="00D5284E">
            <w:pPr>
              <w:pStyle w:val="Normal-bleu"/>
              <w:rPr>
                <w:szCs w:val="20"/>
              </w:rPr>
            </w:pPr>
            <w:r w:rsidRPr="009C569D">
              <w:rPr>
                <w:szCs w:val="20"/>
              </w:rPr>
              <w:t>+++IF $prog.lieuxdemij_cumul.includes("Siège")+++</w:t>
            </w:r>
          </w:p>
          <w:p w14:paraId="2CF28C7B" w14:textId="77777777" w:rsidR="002B0E6A" w:rsidRPr="009C569D" w:rsidRDefault="002B0E6A" w:rsidP="00D5284E">
            <w:pPr>
              <w:pStyle w:val="Normal-bleu"/>
              <w:rPr>
                <w:szCs w:val="20"/>
              </w:rPr>
            </w:pPr>
            <w:r w:rsidRPr="009C569D">
              <w:rPr>
                <w:szCs w:val="20"/>
              </w:rPr>
              <w:t>La salle de formation répond aux exigences de l’accessibilité aux personnes à mobilité réduite.</w:t>
            </w:r>
          </w:p>
          <w:p w14:paraId="12F6E35D" w14:textId="41DE2688" w:rsidR="002B0E6A" w:rsidRPr="009C569D" w:rsidRDefault="002B0E6A" w:rsidP="00D5284E">
            <w:pPr>
              <w:pStyle w:val="Normal-bleu"/>
              <w:rPr>
                <w:szCs w:val="20"/>
              </w:rPr>
            </w:pPr>
            <w:r w:rsidRPr="009C569D">
              <w:rPr>
                <w:szCs w:val="20"/>
              </w:rPr>
              <w:t>+++END-IF+++</w:t>
            </w:r>
            <w:r w:rsidRPr="009C569D">
              <w:rPr>
                <w:szCs w:val="20"/>
              </w:rPr>
              <w:fldChar w:fldCharType="begin"/>
            </w:r>
            <w:r w:rsidRPr="009C569D">
              <w:rPr>
                <w:szCs w:val="20"/>
              </w:rPr>
              <w:instrText xml:space="preserve"> IF </w:instrText>
            </w:r>
            <w:r w:rsidRPr="009C569D">
              <w:rPr>
                <w:szCs w:val="20"/>
              </w:rPr>
              <w:fldChar w:fldCharType="begin"/>
            </w:r>
            <w:r w:rsidRPr="009C569D">
              <w:rPr>
                <w:szCs w:val="20"/>
              </w:rPr>
              <w:instrText xml:space="preserve"> MERGEFIELD Lieux_des_demijournées </w:instrText>
            </w:r>
            <w:r w:rsidRPr="009C569D">
              <w:rPr>
                <w:szCs w:val="20"/>
              </w:rPr>
              <w:fldChar w:fldCharType="separate"/>
            </w:r>
            <w:r w:rsidRPr="009C569D">
              <w:rPr>
                <w:szCs w:val="20"/>
              </w:rPr>
              <w:instrText>Siège de la FSH</w:instrText>
            </w:r>
            <w:r w:rsidRPr="009C569D">
              <w:rPr>
                <w:szCs w:val="20"/>
              </w:rPr>
              <w:fldChar w:fldCharType="end"/>
            </w:r>
            <w:r w:rsidRPr="009C569D">
              <w:rPr>
                <w:szCs w:val="20"/>
              </w:rPr>
              <w:instrText xml:space="preserve"> = "*Siège*" "La salle de formation répond aux exigences de l’accessibilité aux personnes à mobilité réduite. " "" </w:instrText>
            </w:r>
            <w:r w:rsidRPr="009C569D">
              <w:rPr>
                <w:szCs w:val="20"/>
              </w:rPr>
              <w:fldChar w:fldCharType="end"/>
            </w:r>
          </w:p>
          <w:p w14:paraId="79AF0458" w14:textId="77777777" w:rsidR="002B0E6A" w:rsidRPr="009C569D" w:rsidRDefault="002B0E6A" w:rsidP="00BA597B">
            <w:pPr>
              <w:pStyle w:val="NoSpacing"/>
              <w:jc w:val="left"/>
              <w:rPr>
                <w:color w:val="FFFFFF" w:themeColor="background1"/>
                <w:sz w:val="20"/>
                <w:szCs w:val="20"/>
              </w:rPr>
            </w:pPr>
            <w:r w:rsidRPr="009C569D">
              <w:rPr>
                <w:color w:val="FFFFFF" w:themeColor="background1"/>
                <w:sz w:val="20"/>
                <w:szCs w:val="20"/>
              </w:rPr>
              <w:t>Si la formation nécessite une adaptation liée à une situation de handicap, merci de nous le faire savoir.</w:t>
            </w:r>
          </w:p>
          <w:p w14:paraId="4A469D34" w14:textId="77777777" w:rsidR="002B0E6A" w:rsidRPr="009C569D" w:rsidRDefault="002B0E6A" w:rsidP="00BA597B">
            <w:pPr>
              <w:pStyle w:val="Titre2Bleu"/>
              <w:framePr w:hSpace="0" w:wrap="auto" w:vAnchor="margin" w:xAlign="left" w:yAlign="inline"/>
              <w:suppressOverlap w:val="0"/>
              <w:rPr>
                <w:sz w:val="20"/>
                <w:szCs w:val="20"/>
              </w:rPr>
            </w:pPr>
            <w:r w:rsidRPr="009C569D">
              <w:rPr>
                <w:sz w:val="20"/>
                <w:szCs w:val="20"/>
              </w:rPr>
              <w:t>Modalités et délais d’accès</w:t>
            </w:r>
          </w:p>
          <w:p w14:paraId="4D5A3421" w14:textId="00DB3D17" w:rsidR="002B0E6A" w:rsidRPr="009C569D" w:rsidRDefault="002B0E6A" w:rsidP="00BA597B">
            <w:pPr>
              <w:pStyle w:val="Normal-bleu"/>
              <w:rPr>
                <w:szCs w:val="20"/>
              </w:rPr>
            </w:pPr>
            <w:r w:rsidRPr="009C569D">
              <w:rPr>
                <w:szCs w:val="20"/>
              </w:rPr>
              <w:t xml:space="preserve">Inscriptions sur </w:t>
            </w:r>
            <w:hyperlink r:id="rId14" w:history="1">
              <w:r w:rsidRPr="009C569D">
                <w:rPr>
                  <w:spacing w:val="-20"/>
                  <w:szCs w:val="20"/>
                  <w:u w:val="single"/>
                </w:rPr>
                <w:t>www.sante-habitat.org/formations</w:t>
              </w:r>
            </w:hyperlink>
            <w:r w:rsidRPr="009C569D">
              <w:rPr>
                <w:szCs w:val="20"/>
              </w:rPr>
              <w:t xml:space="preserve"> jusqu’à 2j avant la formation, dans la limite des places disponibles.</w:t>
            </w:r>
          </w:p>
        </w:tc>
        <w:tc>
          <w:tcPr>
            <w:tcW w:w="6520" w:type="dxa"/>
            <w:tcBorders>
              <w:top w:val="nil"/>
              <w:left w:val="single" w:sz="48" w:space="0" w:color="FFFFFF" w:themeColor="background1"/>
              <w:bottom w:val="nil"/>
              <w:right w:val="nil"/>
            </w:tcBorders>
          </w:tcPr>
          <w:p w14:paraId="34699049" w14:textId="77777777" w:rsidR="002B0E6A" w:rsidRPr="009C569D" w:rsidRDefault="002B0E6A" w:rsidP="00BA597B">
            <w:pPr>
              <w:pStyle w:val="Heading2"/>
              <w:rPr>
                <w:sz w:val="20"/>
                <w:szCs w:val="20"/>
              </w:rPr>
            </w:pPr>
            <w:r w:rsidRPr="009C569D">
              <w:rPr>
                <w:sz w:val="20"/>
                <w:szCs w:val="20"/>
              </w:rPr>
              <w:t>Objectifs</w:t>
            </w:r>
          </w:p>
          <w:p w14:paraId="3760D6FD" w14:textId="77777777" w:rsidR="002B0E6A" w:rsidRPr="009C569D" w:rsidRDefault="002B0E6A" w:rsidP="00BA597B">
            <w:pPr>
              <w:rPr>
                <w:szCs w:val="20"/>
              </w:rPr>
            </w:pPr>
            <w:r w:rsidRPr="009C569D">
              <w:rPr>
                <w:szCs w:val="20"/>
              </w:rPr>
              <w:t>+++HTML `</w:t>
            </w:r>
          </w:p>
          <w:p w14:paraId="192481FA" w14:textId="77777777" w:rsidR="002B0E6A" w:rsidRPr="009C569D" w:rsidRDefault="002B0E6A" w:rsidP="00BA597B">
            <w:pPr>
              <w:rPr>
                <w:szCs w:val="20"/>
              </w:rPr>
            </w:pPr>
            <w:r w:rsidRPr="009C569D">
              <w:rPr>
                <w:szCs w:val="20"/>
              </w:rPr>
              <w:t>&lt;meta charset="UTF-8"&gt;</w:t>
            </w:r>
          </w:p>
          <w:p w14:paraId="289B1409" w14:textId="44666DBF" w:rsidR="002B0E6A" w:rsidRPr="009C569D" w:rsidRDefault="002B0E6A" w:rsidP="00BA597B">
            <w:pPr>
              <w:rPr>
                <w:szCs w:val="20"/>
              </w:rPr>
            </w:pPr>
            <w:r w:rsidRPr="009C569D">
              <w:rPr>
                <w:szCs w:val="20"/>
              </w:rPr>
              <w:t>&lt;body&gt;</w:t>
            </w:r>
          </w:p>
          <w:p w14:paraId="605C6A4B" w14:textId="3D932B63" w:rsidR="002B0E6A" w:rsidRPr="009C569D" w:rsidRDefault="002B0E6A" w:rsidP="00BA597B">
            <w:pPr>
              <w:rPr>
                <w:szCs w:val="20"/>
              </w:rPr>
            </w:pPr>
            <w:r w:rsidRPr="009C569D">
              <w:rPr>
                <w:szCs w:val="20"/>
              </w:rPr>
              <w:t>${$prog.objectifs_fromprog}</w:t>
            </w:r>
          </w:p>
          <w:p w14:paraId="5466B4F5" w14:textId="77777777" w:rsidR="002B0E6A" w:rsidRPr="009C569D" w:rsidRDefault="002B0E6A" w:rsidP="00BA597B">
            <w:pPr>
              <w:rPr>
                <w:szCs w:val="20"/>
              </w:rPr>
            </w:pPr>
            <w:r w:rsidRPr="009C569D">
              <w:rPr>
                <w:szCs w:val="20"/>
              </w:rPr>
              <w:t>&lt;/body&gt;</w:t>
            </w:r>
          </w:p>
          <w:p w14:paraId="4C4D180B" w14:textId="0339028F" w:rsidR="002B0E6A" w:rsidRPr="009C569D" w:rsidRDefault="002B0E6A" w:rsidP="00BA597B">
            <w:pPr>
              <w:rPr>
                <w:szCs w:val="20"/>
              </w:rPr>
            </w:pPr>
            <w:r w:rsidRPr="009C569D">
              <w:rPr>
                <w:szCs w:val="20"/>
              </w:rPr>
              <w:t>`+++</w:t>
            </w:r>
          </w:p>
          <w:p w14:paraId="44A02C12" w14:textId="77777777" w:rsidR="002B0E6A" w:rsidRPr="009C569D" w:rsidRDefault="002B0E6A" w:rsidP="009C569D">
            <w:pPr>
              <w:pStyle w:val="Heading2"/>
              <w:rPr>
                <w:sz w:val="20"/>
                <w:szCs w:val="20"/>
              </w:rPr>
            </w:pPr>
            <w:r w:rsidRPr="009C569D">
              <w:rPr>
                <w:sz w:val="20"/>
                <w:szCs w:val="20"/>
              </w:rPr>
              <w:t>Modalités d’évaluation</w:t>
            </w:r>
          </w:p>
          <w:p w14:paraId="4BB4FB62" w14:textId="77777777" w:rsidR="002B0E6A" w:rsidRPr="009C569D" w:rsidRDefault="002B0E6A" w:rsidP="00BA597B">
            <w:pPr>
              <w:rPr>
                <w:szCs w:val="20"/>
              </w:rPr>
            </w:pPr>
            <w:r w:rsidRPr="009C569D">
              <w:rPr>
                <w:szCs w:val="20"/>
              </w:rPr>
              <w:t>+++HTML `</w:t>
            </w:r>
          </w:p>
          <w:p w14:paraId="791CBC7C" w14:textId="77777777" w:rsidR="002B0E6A" w:rsidRPr="009C569D" w:rsidRDefault="002B0E6A" w:rsidP="00BA597B">
            <w:pPr>
              <w:rPr>
                <w:szCs w:val="20"/>
              </w:rPr>
            </w:pPr>
            <w:r w:rsidRPr="009C569D">
              <w:rPr>
                <w:szCs w:val="20"/>
              </w:rPr>
              <w:t>&lt;meta charset="UTF-8"&gt;</w:t>
            </w:r>
          </w:p>
          <w:p w14:paraId="5E77D1BD" w14:textId="77777777" w:rsidR="002B0E6A" w:rsidRPr="009C569D" w:rsidRDefault="002B0E6A" w:rsidP="00BA597B">
            <w:pPr>
              <w:rPr>
                <w:szCs w:val="20"/>
              </w:rPr>
            </w:pPr>
            <w:r w:rsidRPr="009C569D">
              <w:rPr>
                <w:szCs w:val="20"/>
              </w:rPr>
              <w:t>&lt;body&gt;</w:t>
            </w:r>
          </w:p>
          <w:p w14:paraId="35B620B1" w14:textId="7A8B5947" w:rsidR="002B0E6A" w:rsidRPr="009C569D" w:rsidRDefault="002B0E6A" w:rsidP="00BA597B">
            <w:pPr>
              <w:rPr>
                <w:szCs w:val="20"/>
              </w:rPr>
            </w:pPr>
            <w:r w:rsidRPr="009C569D">
              <w:rPr>
                <w:szCs w:val="20"/>
              </w:rPr>
              <w:t>${$prog.modaliteseval_fromprog}</w:t>
            </w:r>
          </w:p>
          <w:p w14:paraId="271108C2" w14:textId="77777777" w:rsidR="002B0E6A" w:rsidRPr="009C569D" w:rsidRDefault="002B0E6A" w:rsidP="00BA597B">
            <w:pPr>
              <w:rPr>
                <w:szCs w:val="20"/>
              </w:rPr>
            </w:pPr>
            <w:r w:rsidRPr="009C569D">
              <w:rPr>
                <w:szCs w:val="20"/>
              </w:rPr>
              <w:t>&lt;/body&gt;</w:t>
            </w:r>
          </w:p>
          <w:p w14:paraId="4FC792B8" w14:textId="5389C7E0" w:rsidR="002B0E6A" w:rsidRPr="009C569D" w:rsidRDefault="002B0E6A" w:rsidP="009C569D">
            <w:pPr>
              <w:rPr>
                <w:szCs w:val="20"/>
              </w:rPr>
            </w:pPr>
            <w:r w:rsidRPr="009C569D">
              <w:rPr>
                <w:szCs w:val="20"/>
              </w:rPr>
              <w:t>`+++</w:t>
            </w:r>
          </w:p>
          <w:p w14:paraId="36547110" w14:textId="77777777" w:rsidR="002B0E6A" w:rsidRPr="009C569D" w:rsidRDefault="002B0E6A" w:rsidP="00BA597B">
            <w:pPr>
              <w:pStyle w:val="Heading2"/>
              <w:rPr>
                <w:sz w:val="20"/>
                <w:szCs w:val="20"/>
              </w:rPr>
            </w:pPr>
            <w:r w:rsidRPr="009C569D">
              <w:rPr>
                <w:sz w:val="20"/>
                <w:szCs w:val="20"/>
              </w:rPr>
              <w:t>Coût de participation</w:t>
            </w:r>
          </w:p>
          <w:p w14:paraId="151C3B92" w14:textId="0EA6CE0C" w:rsidR="002B0E6A" w:rsidRPr="009C569D" w:rsidRDefault="002B0E6A" w:rsidP="00BA597B">
            <w:pPr>
              <w:pStyle w:val="NoSpacing"/>
              <w:jc w:val="left"/>
              <w:rPr>
                <w:sz w:val="20"/>
                <w:szCs w:val="20"/>
              </w:rPr>
            </w:pPr>
            <w:r w:rsidRPr="009C569D">
              <w:rPr>
                <w:sz w:val="20"/>
                <w:szCs w:val="20"/>
              </w:rPr>
              <w:t>Adhérent : +++INS $prog.prixttc_fromprog+++ €</w:t>
            </w:r>
          </w:p>
          <w:p w14:paraId="7725FEF1" w14:textId="42D38E41" w:rsidR="002B0E6A" w:rsidRPr="009C569D" w:rsidRDefault="002B0E6A" w:rsidP="00BA597B">
            <w:pPr>
              <w:pStyle w:val="NoSpacing"/>
              <w:jc w:val="left"/>
              <w:rPr>
                <w:sz w:val="20"/>
                <w:szCs w:val="20"/>
              </w:rPr>
            </w:pPr>
            <w:r w:rsidRPr="009C569D">
              <w:rPr>
                <w:sz w:val="20"/>
                <w:szCs w:val="20"/>
              </w:rPr>
              <w:t>Non adhérent :</w:t>
            </w:r>
            <w:r w:rsidR="003C5F9B" w:rsidRPr="009C569D">
              <w:rPr>
                <w:sz w:val="20"/>
                <w:szCs w:val="20"/>
              </w:rPr>
              <w:t xml:space="preserve"> </w:t>
            </w:r>
            <w:r w:rsidRPr="009C569D">
              <w:rPr>
                <w:sz w:val="20"/>
                <w:szCs w:val="20"/>
              </w:rPr>
              <w:t xml:space="preserve">+++INS $prog.prixnonadherent_fromprog +++ € </w:t>
            </w:r>
          </w:p>
          <w:p w14:paraId="2FC1CE56" w14:textId="77777777" w:rsidR="002B0E6A" w:rsidRPr="009C569D" w:rsidRDefault="002B0E6A" w:rsidP="00BA597B">
            <w:pPr>
              <w:pStyle w:val="NoSpacing"/>
              <w:jc w:val="left"/>
              <w:rPr>
                <w:sz w:val="20"/>
                <w:szCs w:val="20"/>
              </w:rPr>
            </w:pPr>
            <w:r w:rsidRPr="009C569D">
              <w:rPr>
                <w:sz w:val="20"/>
                <w:szCs w:val="20"/>
              </w:rPr>
              <w:t>+++IF $prog.lieuxdemij_cumul.includes("intra")+++</w:t>
            </w:r>
          </w:p>
          <w:p w14:paraId="39157B7B" w14:textId="77777777" w:rsidR="002B0E6A" w:rsidRPr="009C569D" w:rsidRDefault="002B0E6A" w:rsidP="00BA597B">
            <w:pPr>
              <w:pStyle w:val="NoSpacing"/>
              <w:jc w:val="left"/>
              <w:rPr>
                <w:sz w:val="20"/>
                <w:szCs w:val="20"/>
              </w:rPr>
            </w:pPr>
            <w:r w:rsidRPr="009C569D">
              <w:rPr>
                <w:sz w:val="20"/>
                <w:szCs w:val="20"/>
              </w:rPr>
              <w:t>En intra : tarif sur devis</w:t>
            </w:r>
          </w:p>
          <w:p w14:paraId="082EE70B" w14:textId="77777777" w:rsidR="002B0E6A" w:rsidRPr="009C569D" w:rsidRDefault="002B0E6A" w:rsidP="00BA597B">
            <w:pPr>
              <w:pStyle w:val="NoSpacing"/>
              <w:jc w:val="left"/>
              <w:rPr>
                <w:sz w:val="20"/>
                <w:szCs w:val="20"/>
              </w:rPr>
            </w:pPr>
            <w:r w:rsidRPr="009C569D">
              <w:rPr>
                <w:sz w:val="20"/>
                <w:szCs w:val="20"/>
              </w:rPr>
              <w:t>+++END-IF+++</w:t>
            </w:r>
          </w:p>
          <w:p w14:paraId="05295DE9" w14:textId="55685568" w:rsidR="003C5F9B" w:rsidRPr="009C569D" w:rsidRDefault="003C5F9B" w:rsidP="00BA597B">
            <w:pPr>
              <w:pStyle w:val="NoSpacing"/>
              <w:rPr>
                <w:sz w:val="20"/>
                <w:szCs w:val="20"/>
              </w:rPr>
            </w:pPr>
            <w:r w:rsidRPr="009C569D">
              <w:rPr>
                <w:sz w:val="20"/>
                <w:szCs w:val="20"/>
              </w:rPr>
              <w:t>+++</w:t>
            </w:r>
            <w:r w:rsidR="00F167A3" w:rsidRPr="009C569D">
              <w:rPr>
                <w:sz w:val="20"/>
                <w:szCs w:val="20"/>
              </w:rPr>
              <w:t>EXEC</w:t>
            </w:r>
          </w:p>
          <w:p w14:paraId="1F04658D" w14:textId="72B14D4A" w:rsidR="003C5F9B" w:rsidRPr="009C569D" w:rsidRDefault="00F167A3" w:rsidP="00BA597B">
            <w:pPr>
              <w:pStyle w:val="NoSpacing"/>
              <w:rPr>
                <w:sz w:val="20"/>
                <w:szCs w:val="20"/>
              </w:rPr>
            </w:pPr>
            <w:r w:rsidRPr="009C569D">
              <w:rPr>
                <w:sz w:val="20"/>
                <w:szCs w:val="20"/>
              </w:rPr>
              <w:t>moitie</w:t>
            </w:r>
            <w:r w:rsidR="003C5F9B" w:rsidRPr="009C569D">
              <w:rPr>
                <w:sz w:val="20"/>
                <w:szCs w:val="20"/>
              </w:rPr>
              <w:t xml:space="preserve"> = parseInt($prog.prixttc_fromprog) /2</w:t>
            </w:r>
            <w:r w:rsidR="00037BDB" w:rsidRPr="009C569D">
              <w:rPr>
                <w:rFonts w:ascii="Calibri" w:hAnsi="Calibri" w:cs="Calibri"/>
                <w:sz w:val="20"/>
                <w:szCs w:val="20"/>
              </w:rPr>
              <w:t> </w:t>
            </w:r>
            <w:r w:rsidR="00037BDB" w:rsidRPr="009C569D">
              <w:rPr>
                <w:sz w:val="20"/>
                <w:szCs w:val="20"/>
              </w:rPr>
              <w:t>;</w:t>
            </w:r>
          </w:p>
          <w:p w14:paraId="6CBEC85C" w14:textId="3681889B" w:rsidR="00F167A3" w:rsidRPr="009C569D" w:rsidRDefault="00F167A3" w:rsidP="00BA597B">
            <w:pPr>
              <w:pStyle w:val="NoSpacing"/>
              <w:rPr>
                <w:sz w:val="20"/>
                <w:szCs w:val="20"/>
              </w:rPr>
            </w:pPr>
            <w:r w:rsidRPr="009C569D">
              <w:rPr>
                <w:sz w:val="20"/>
                <w:szCs w:val="20"/>
              </w:rPr>
              <w:t>+++</w:t>
            </w:r>
          </w:p>
          <w:p w14:paraId="65605C57" w14:textId="77777777" w:rsidR="00F167A3" w:rsidRPr="009C569D" w:rsidRDefault="00F167A3" w:rsidP="00F167A3">
            <w:pPr>
              <w:pStyle w:val="NoSpacing"/>
              <w:jc w:val="left"/>
              <w:rPr>
                <w:sz w:val="20"/>
                <w:szCs w:val="20"/>
              </w:rPr>
            </w:pPr>
            <w:r w:rsidRPr="009C569D">
              <w:rPr>
                <w:sz w:val="20"/>
                <w:szCs w:val="20"/>
              </w:rPr>
              <w:t>+++IF $prog.ouvertepersaccomp_fromprog[0]+++</w:t>
            </w:r>
          </w:p>
          <w:p w14:paraId="75E9D323" w14:textId="46437A99" w:rsidR="002B0E6A" w:rsidRPr="009C569D" w:rsidRDefault="00F23CF9" w:rsidP="00BA597B">
            <w:pPr>
              <w:pStyle w:val="NoSpacing"/>
              <w:rPr>
                <w:rFonts w:ascii="Calibri" w:hAnsi="Calibri" w:cs="Calibri"/>
                <w:sz w:val="20"/>
                <w:szCs w:val="20"/>
              </w:rPr>
            </w:pPr>
            <w:r w:rsidRPr="009C569D">
              <w:rPr>
                <w:sz w:val="20"/>
                <w:szCs w:val="20"/>
              </w:rPr>
              <w:t>Personne accompagnée :</w:t>
            </w:r>
            <w:r w:rsidR="00F167A3" w:rsidRPr="009C569D">
              <w:rPr>
                <w:sz w:val="20"/>
                <w:szCs w:val="20"/>
              </w:rPr>
              <w:t xml:space="preserve"> +++= moitie</w:t>
            </w:r>
            <w:r w:rsidR="003C5F9B" w:rsidRPr="009C569D">
              <w:rPr>
                <w:sz w:val="20"/>
                <w:szCs w:val="20"/>
              </w:rPr>
              <w:t>+++</w:t>
            </w:r>
            <w:r w:rsidR="002D5553" w:rsidRPr="009C569D">
              <w:rPr>
                <w:rFonts w:ascii="Calibri" w:hAnsi="Calibri" w:cs="Calibri"/>
                <w:sz w:val="20"/>
                <w:szCs w:val="20"/>
              </w:rPr>
              <w:t> €</w:t>
            </w:r>
          </w:p>
          <w:p w14:paraId="78088BB2" w14:textId="6FEBDFAD" w:rsidR="002B0E6A" w:rsidRPr="009C569D" w:rsidRDefault="002B0E6A" w:rsidP="00BA597B">
            <w:pPr>
              <w:pStyle w:val="NoSpacing"/>
              <w:rPr>
                <w:sz w:val="20"/>
                <w:szCs w:val="20"/>
              </w:rPr>
            </w:pPr>
            <w:r w:rsidRPr="009C569D">
              <w:rPr>
                <w:sz w:val="20"/>
                <w:szCs w:val="20"/>
              </w:rPr>
              <w:t>+++END-IF+++</w:t>
            </w:r>
          </w:p>
          <w:p w14:paraId="1B4A83E6" w14:textId="77777777" w:rsidR="002B0E6A" w:rsidRPr="009C569D" w:rsidRDefault="002B0E6A" w:rsidP="00BA597B">
            <w:pPr>
              <w:pStyle w:val="Heading2"/>
              <w:rPr>
                <w:noProof/>
                <w:sz w:val="20"/>
                <w:szCs w:val="20"/>
              </w:rPr>
            </w:pPr>
            <w:r w:rsidRPr="009C569D">
              <w:rPr>
                <w:noProof/>
                <w:sz w:val="20"/>
                <w:szCs w:val="20"/>
              </w:rPr>
              <w:t>Formateur</w:t>
            </w:r>
          </w:p>
          <w:p w14:paraId="2BCCDBEC" w14:textId="5ABAF960" w:rsidR="002B0E6A" w:rsidRPr="009C569D" w:rsidRDefault="002B0E6A" w:rsidP="00BA597B">
            <w:pPr>
              <w:rPr>
                <w:szCs w:val="20"/>
              </w:rPr>
            </w:pPr>
            <w:r w:rsidRPr="009C569D">
              <w:rPr>
                <w:noProof/>
                <w:szCs w:val="20"/>
              </w:rPr>
              <w:t>+++INS $prog.Formateurice+++</w:t>
            </w:r>
          </w:p>
        </w:tc>
      </w:tr>
    </w:tbl>
    <w:p w14:paraId="25BD3C1A" w14:textId="77777777" w:rsidR="007374A2" w:rsidRPr="002D5553" w:rsidRDefault="007374A2" w:rsidP="007374A2">
      <w:pPr>
        <w:rPr>
          <w:sz w:val="2"/>
          <w:szCs w:val="2"/>
          <w:lang w:val="en-US"/>
        </w:rPr>
      </w:pPr>
    </w:p>
    <w:p w14:paraId="6FF53AD8" w14:textId="56ED5473" w:rsidR="007374A2" w:rsidRDefault="007374A2" w:rsidP="009B4792">
      <w:pPr>
        <w:rPr>
          <w:sz w:val="2"/>
          <w:szCs w:val="2"/>
        </w:rPr>
      </w:pPr>
      <w:r>
        <w:rPr>
          <w:sz w:val="2"/>
          <w:szCs w:val="2"/>
        </w:rPr>
        <w:t>***</w:t>
      </w:r>
    </w:p>
    <w:p w14:paraId="00B24B71" w14:textId="5043F181" w:rsidR="007374A2" w:rsidRDefault="007374A2" w:rsidP="009B4792">
      <w:pPr>
        <w:rPr>
          <w:sz w:val="2"/>
          <w:szCs w:val="2"/>
        </w:rPr>
      </w:pPr>
      <w:r>
        <w:rPr>
          <w:sz w:val="2"/>
          <w:szCs w:val="2"/>
        </w:rPr>
        <w:t>***</w:t>
      </w:r>
      <w:r w:rsidR="009B4792">
        <w:rPr>
          <w:sz w:val="2"/>
          <w:szCs w:val="2"/>
        </w:rPr>
        <w:t xml:space="preserve"> </w:t>
      </w:r>
    </w:p>
    <w:p w14:paraId="7763F437" w14:textId="0B03CC14" w:rsidR="00974820" w:rsidRDefault="00BA436D" w:rsidP="00974820">
      <w:pPr>
        <w:jc w:val="center"/>
        <w:rPr>
          <w:b/>
          <w:bCs/>
          <w:color w:val="EA740E" w:themeColor="accent1" w:themeShade="BF"/>
          <w:sz w:val="50"/>
          <w:szCs w:val="52"/>
        </w:rPr>
      </w:pPr>
      <w:r w:rsidRPr="00985568">
        <w:rPr>
          <w:sz w:val="24"/>
          <w:szCs w:val="24"/>
        </w:rPr>
        <w:br w:type="page"/>
      </w:r>
      <w:r w:rsidR="00A61495">
        <w:rPr>
          <w:sz w:val="24"/>
          <w:szCs w:val="24"/>
        </w:rPr>
        <w:lastRenderedPageBreak/>
        <w:t>+++END-FOR prog+++</w:t>
      </w:r>
      <w:r w:rsidR="00974820" w:rsidRPr="00FC25EA">
        <w:rPr>
          <w:b/>
          <w:bCs/>
          <w:color w:val="EA740E" w:themeColor="accent1" w:themeShade="BF"/>
          <w:sz w:val="50"/>
          <w:szCs w:val="52"/>
        </w:rPr>
        <w:t>28</w:t>
      </w:r>
      <w:r w:rsidR="00974820" w:rsidRPr="00FC25EA">
        <w:rPr>
          <w:b/>
          <w:bCs/>
          <w:color w:val="EA740E" w:themeColor="accent1" w:themeShade="BF"/>
          <w:sz w:val="50"/>
          <w:szCs w:val="52"/>
          <w:vertAlign w:val="superscript"/>
        </w:rPr>
        <w:t>ème</w:t>
      </w:r>
      <w:r w:rsidR="00974820" w:rsidRPr="00FC25EA">
        <w:rPr>
          <w:b/>
          <w:bCs/>
          <w:color w:val="EA740E" w:themeColor="accent1" w:themeShade="BF"/>
          <w:sz w:val="50"/>
          <w:szCs w:val="52"/>
        </w:rPr>
        <w:t xml:space="preserve"> COLLOQUE NATIONAL DE LA FSH</w:t>
      </w:r>
    </w:p>
    <w:p w14:paraId="0659AA3D" w14:textId="77777777" w:rsidR="009C569D" w:rsidRDefault="009C569D" w:rsidP="00974820">
      <w:pPr>
        <w:jc w:val="center"/>
        <w:rPr>
          <w:b/>
          <w:bCs/>
          <w:color w:val="EA740E" w:themeColor="accent1" w:themeShade="BF"/>
          <w:sz w:val="50"/>
          <w:szCs w:val="52"/>
        </w:rPr>
      </w:pPr>
    </w:p>
    <w:p w14:paraId="509CDA8A" w14:textId="2043F500" w:rsidR="00974820" w:rsidRPr="00FC25EA" w:rsidRDefault="00974820" w:rsidP="00974820">
      <w:pPr>
        <w:jc w:val="center"/>
        <w:rPr>
          <w:b/>
          <w:color w:val="EA740E" w:themeColor="accent1" w:themeShade="BF"/>
          <w:sz w:val="34"/>
          <w:szCs w:val="36"/>
        </w:rPr>
      </w:pPr>
      <w:r w:rsidRPr="00FC25EA">
        <w:rPr>
          <w:noProof/>
          <w:color w:val="EA740E" w:themeColor="accent1" w:themeShade="BF"/>
          <w:sz w:val="34"/>
          <w:szCs w:val="36"/>
        </w:rPr>
        <w:drawing>
          <wp:anchor distT="0" distB="0" distL="114300" distR="114300" simplePos="0" relativeHeight="251663360" behindDoc="1" locked="0" layoutInCell="1" allowOverlap="1" wp14:anchorId="465AFB14" wp14:editId="746FF290">
            <wp:simplePos x="0" y="0"/>
            <wp:positionH relativeFrom="column">
              <wp:posOffset>-335915</wp:posOffset>
            </wp:positionH>
            <wp:positionV relativeFrom="paragraph">
              <wp:posOffset>360045</wp:posOffset>
            </wp:positionV>
            <wp:extent cx="7635391" cy="4175889"/>
            <wp:effectExtent l="0" t="0" r="3810" b="0"/>
            <wp:wrapNone/>
            <wp:docPr id="2048776821" name="Image 2" descr="Une image contenant plein air, ciel, bâtiment,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821" name="Image 2" descr="Une image contenant plein air, ciel, bâtiment, arbre&#10;&#10;Description générée automatiquement"/>
                    <pic:cNvPicPr>
                      <a:picLocks noChangeAspect="1" noChangeArrowheads="1"/>
                    </pic:cNvPicPr>
                  </pic:nvPicPr>
                  <pic:blipFill>
                    <a:blip r:embed="rId15" cstate="print">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635391" cy="41758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25EA">
        <w:rPr>
          <w:b/>
          <w:noProof/>
          <w:color w:val="EA740E" w:themeColor="accent1" w:themeShade="BF"/>
          <w:sz w:val="24"/>
          <w:szCs w:val="24"/>
        </w:rPr>
        <mc:AlternateContent>
          <mc:Choice Requires="wpi">
            <w:drawing>
              <wp:anchor distT="0" distB="0" distL="114300" distR="114300" simplePos="0" relativeHeight="251665408" behindDoc="0" locked="0" layoutInCell="1" allowOverlap="1" wp14:anchorId="388DD3BA" wp14:editId="340060A3">
                <wp:simplePos x="0" y="0"/>
                <wp:positionH relativeFrom="column">
                  <wp:posOffset>7610980</wp:posOffset>
                </wp:positionH>
                <wp:positionV relativeFrom="paragraph">
                  <wp:posOffset>5085035</wp:posOffset>
                </wp:positionV>
                <wp:extent cx="360" cy="360"/>
                <wp:effectExtent l="38100" t="38100" r="57150" b="57150"/>
                <wp:wrapNone/>
                <wp:docPr id="1485084946" name="Encre 148508494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5C322A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85084946" o:spid="_x0000_s1026" type="#_x0000_t75" style="position:absolute;margin-left:598.6pt;margin-top:399.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P+uGstQBAACbBAAAEAAAAAAAAAAA&#10;AAAAAADQAwAAZHJzL2luay9pbmsxLnhtbFBLAQItABQABgAIAAAAIQCT4Coc3wAAAA0BAAAPAAAA&#10;AAAAAAAAAAAAANIFAABkcnMvZG93bnJldi54bWxQSwECLQAUAAYACAAAACEAeRi8nb8AAAAhAQAA&#10;GQAAAAAAAAAAAAAAAADeBgAAZHJzL19yZWxzL2Uyb0RvYy54bWwucmVsc1BLBQYAAAAABgAGAHgB&#10;AADUBwAAAAA=&#10;">
                <v:imagedata r:id="rId18" o:title=""/>
              </v:shape>
            </w:pict>
          </mc:Fallback>
        </mc:AlternateContent>
      </w:r>
    </w:p>
    <w:p w14:paraId="2C78C404" w14:textId="2B3EDB59" w:rsidR="00974820" w:rsidRPr="00FC25EA" w:rsidRDefault="00974820" w:rsidP="00974820">
      <w:pPr>
        <w:jc w:val="center"/>
        <w:rPr>
          <w:b/>
          <w:color w:val="EA740E" w:themeColor="accent1" w:themeShade="BF"/>
          <w:sz w:val="42"/>
          <w:szCs w:val="44"/>
        </w:rPr>
      </w:pPr>
      <w:r w:rsidRPr="00FC25EA">
        <w:rPr>
          <w:b/>
          <w:color w:val="EA740E" w:themeColor="accent1" w:themeShade="BF"/>
          <w:sz w:val="42"/>
          <w:szCs w:val="44"/>
        </w:rPr>
        <w:t>Le Colloque aura lieu au Havre en 2025</w:t>
      </w:r>
    </w:p>
    <w:p w14:paraId="5E073C85" w14:textId="77777777" w:rsidR="00985568" w:rsidRPr="00FC25EA" w:rsidRDefault="00974820" w:rsidP="00974820">
      <w:pPr>
        <w:spacing w:after="160"/>
        <w:jc w:val="center"/>
        <w:rPr>
          <w:rFonts w:ascii="Calibri" w:hAnsi="Calibri" w:cs="Calibri"/>
          <w:bCs/>
          <w:color w:val="EA740E" w:themeColor="accent1" w:themeShade="BF"/>
          <w:sz w:val="36"/>
          <w:szCs w:val="36"/>
        </w:rPr>
      </w:pPr>
      <w:r w:rsidRPr="00FC25EA">
        <w:rPr>
          <w:bCs/>
          <w:color w:val="EA740E" w:themeColor="accent1" w:themeShade="BF"/>
          <w:sz w:val="34"/>
          <w:szCs w:val="36"/>
        </w:rPr>
        <w:t>Les dates vous seront communiquées prochainement</w:t>
      </w:r>
      <w:r w:rsidRPr="00FC25EA">
        <w:rPr>
          <w:rFonts w:ascii="Calibri" w:hAnsi="Calibri" w:cs="Calibri"/>
          <w:bCs/>
          <w:color w:val="EA740E" w:themeColor="accent1" w:themeShade="BF"/>
          <w:sz w:val="36"/>
          <w:szCs w:val="36"/>
        </w:rPr>
        <w:t> !</w:t>
      </w:r>
    </w:p>
    <w:p w14:paraId="4593D273"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5D02254D"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4C99B49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4D8CF99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21B2E44B"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246EDCF1"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54714E41"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73C1DBD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3F7C896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18EB410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59FD8A9A" w14:textId="77777777" w:rsidR="00985568" w:rsidRPr="00FC25EA" w:rsidRDefault="00985568" w:rsidP="00985568">
      <w:pPr>
        <w:spacing w:after="120"/>
        <w:jc w:val="center"/>
        <w:rPr>
          <w:iCs/>
          <w:sz w:val="34"/>
          <w:szCs w:val="36"/>
        </w:rPr>
      </w:pPr>
      <w:r w:rsidRPr="00FC25EA">
        <w:rPr>
          <w:iCs/>
          <w:sz w:val="34"/>
          <w:szCs w:val="36"/>
        </w:rPr>
        <w:t>Plus d’informations sur le site de la Fédération</w:t>
      </w:r>
    </w:p>
    <w:p w14:paraId="6EBB0FC8" w14:textId="77777777" w:rsidR="00985568" w:rsidRPr="00FC25EA" w:rsidRDefault="00985568" w:rsidP="00985568">
      <w:pPr>
        <w:jc w:val="center"/>
        <w:rPr>
          <w:rStyle w:val="Hyperlink"/>
          <w:b/>
          <w:bCs/>
          <w:iCs/>
          <w:color w:val="FFFFFF" w:themeColor="background1"/>
          <w:sz w:val="34"/>
          <w:szCs w:val="36"/>
          <w:u w:val="none"/>
          <w:bdr w:val="single" w:sz="48" w:space="0" w:color="F5A157" w:themeColor="accent1"/>
          <w:shd w:val="clear" w:color="auto" w:fill="F5A157" w:themeFill="accent1"/>
        </w:rPr>
      </w:pPr>
      <w:hyperlink r:id="rId19" w:history="1">
        <w:r w:rsidRPr="00FC25EA">
          <w:rPr>
            <w:rStyle w:val="Hyperlink"/>
            <w:b/>
            <w:bCs/>
            <w:iCs/>
            <w:color w:val="FFFFFF" w:themeColor="background1"/>
            <w:sz w:val="34"/>
            <w:szCs w:val="36"/>
            <w:u w:val="none"/>
            <w:bdr w:val="single" w:sz="48" w:space="0" w:color="F5A157" w:themeColor="accent1"/>
            <w:shd w:val="clear" w:color="auto" w:fill="F5A157" w:themeFill="accent1"/>
          </w:rPr>
          <w:t>www.sante-habitat.org</w:t>
        </w:r>
      </w:hyperlink>
    </w:p>
    <w:p w14:paraId="5426AF46" w14:textId="0BA2958D" w:rsidR="00FE6B7A" w:rsidRPr="00FC25EA" w:rsidRDefault="007E46E0" w:rsidP="00985568">
      <w:pPr>
        <w:spacing w:after="160"/>
        <w:jc w:val="center"/>
        <w:rPr>
          <w:sz w:val="24"/>
          <w:szCs w:val="24"/>
        </w:rPr>
      </w:pPr>
      <w:r w:rsidRPr="00FC25EA">
        <w:rPr>
          <w:sz w:val="24"/>
          <w:szCs w:val="24"/>
        </w:rPr>
        <w:br w:type="page"/>
      </w:r>
    </w:p>
    <w:tbl>
      <w:tblPr>
        <w:tblStyle w:val="TableGrid"/>
        <w:tblpPr w:leftFromText="141" w:rightFromText="141" w:vertAnchor="text" w:tblpX="-284" w:tblpY="1"/>
        <w:tblOverlap w:val="never"/>
        <w:tblW w:w="11057" w:type="dxa"/>
        <w:tblCellMar>
          <w:left w:w="142" w:type="dxa"/>
          <w:right w:w="142" w:type="dxa"/>
        </w:tblCellMar>
        <w:tblLook w:val="04A0" w:firstRow="1" w:lastRow="0" w:firstColumn="1" w:lastColumn="0" w:noHBand="0" w:noVBand="1"/>
      </w:tblPr>
      <w:tblGrid>
        <w:gridCol w:w="5079"/>
        <w:gridCol w:w="308"/>
        <w:gridCol w:w="5670"/>
      </w:tblGrid>
      <w:tr w:rsidR="00FA42D9" w:rsidRPr="00FC25EA" w14:paraId="1B3A666A" w14:textId="77777777" w:rsidTr="0022134C">
        <w:trPr>
          <w:trHeight w:val="10350"/>
        </w:trPr>
        <w:tc>
          <w:tcPr>
            <w:tcW w:w="5079" w:type="dxa"/>
            <w:tcBorders>
              <w:top w:val="nil"/>
              <w:left w:val="nil"/>
              <w:bottom w:val="nil"/>
              <w:right w:val="nil"/>
            </w:tcBorders>
            <w:shd w:val="clear" w:color="auto" w:fill="181D33" w:themeFill="text2" w:themeFillShade="BF"/>
          </w:tcPr>
          <w:p w14:paraId="37BC8842" w14:textId="4E343F93" w:rsidR="00FA42D9" w:rsidRPr="009C569D" w:rsidRDefault="00FA42D9" w:rsidP="00C43C32">
            <w:pPr>
              <w:pStyle w:val="Heading2"/>
              <w:spacing w:after="240"/>
              <w:jc w:val="center"/>
              <w:rPr>
                <w:color w:val="EA740E" w:themeColor="accent1" w:themeShade="BF"/>
                <w:sz w:val="22"/>
                <w:szCs w:val="22"/>
              </w:rPr>
            </w:pPr>
            <w:bookmarkStart w:id="16" w:name="_Hlk178671762"/>
            <w:r w:rsidRPr="009C569D">
              <w:rPr>
                <w:color w:val="EA740E" w:themeColor="accent1" w:themeShade="BF"/>
                <w:sz w:val="22"/>
                <w:szCs w:val="22"/>
              </w:rPr>
              <w:lastRenderedPageBreak/>
              <w:t>INFORMATIONS ET MODALITES PRATIQUES</w:t>
            </w:r>
          </w:p>
          <w:p w14:paraId="56C422D1" w14:textId="77777777" w:rsidR="00FA42D9" w:rsidRPr="009C569D" w:rsidRDefault="00FA42D9" w:rsidP="00B83D6D">
            <w:pPr>
              <w:jc w:val="center"/>
              <w:rPr>
                <w:sz w:val="22"/>
              </w:rPr>
            </w:pPr>
            <w:r w:rsidRPr="009C569D">
              <w:rPr>
                <w:sz w:val="22"/>
              </w:rPr>
              <w:t>Les programmes détaillés des formations proposées sur ce document sont disponibles sur le site de la FSH</w:t>
            </w:r>
            <w:r w:rsidRPr="009C569D">
              <w:rPr>
                <w:rFonts w:ascii="Calibri" w:hAnsi="Calibri" w:cs="Calibri"/>
                <w:sz w:val="22"/>
              </w:rPr>
              <w:t> </w:t>
            </w:r>
            <w:r w:rsidRPr="009C569D">
              <w:rPr>
                <w:sz w:val="22"/>
              </w:rPr>
              <w:t xml:space="preserve">: </w:t>
            </w:r>
            <w:hyperlink r:id="rId20" w:history="1">
              <w:r w:rsidRPr="009C569D">
                <w:rPr>
                  <w:rStyle w:val="Hyperlink"/>
                  <w:color w:val="auto"/>
                  <w:sz w:val="22"/>
                </w:rPr>
                <w:t>https://www.sante-habitat.org/formations</w:t>
              </w:r>
            </w:hyperlink>
          </w:p>
          <w:p w14:paraId="3D7899C5" w14:textId="77777777" w:rsidR="00FA42D9" w:rsidRPr="009C569D" w:rsidRDefault="00FA42D9" w:rsidP="00B83D6D">
            <w:pPr>
              <w:jc w:val="center"/>
              <w:rPr>
                <w:sz w:val="22"/>
              </w:rPr>
            </w:pPr>
            <w:r w:rsidRPr="009C569D">
              <w:rPr>
                <w:sz w:val="22"/>
              </w:rPr>
              <w:t>Les formations nationales en présentiel se déroulent au siège de la FSH,</w:t>
            </w:r>
          </w:p>
          <w:p w14:paraId="56AFFF58" w14:textId="77777777" w:rsidR="00FA42D9" w:rsidRPr="009C569D" w:rsidRDefault="00FA42D9" w:rsidP="00B83D6D">
            <w:pPr>
              <w:jc w:val="center"/>
              <w:rPr>
                <w:sz w:val="22"/>
              </w:rPr>
            </w:pPr>
            <w:r w:rsidRPr="009C569D">
              <w:rPr>
                <w:sz w:val="22"/>
              </w:rPr>
              <w:t>6 rue du Chemin Vert, 75011 – Paris</w:t>
            </w:r>
          </w:p>
          <w:p w14:paraId="38E3B893" w14:textId="77777777" w:rsidR="00FA42D9" w:rsidRPr="009C569D" w:rsidRDefault="00FA42D9" w:rsidP="00B83D6D">
            <w:pPr>
              <w:jc w:val="center"/>
              <w:rPr>
                <w:sz w:val="22"/>
              </w:rPr>
            </w:pPr>
            <w:r w:rsidRPr="009C569D">
              <w:rPr>
                <w:sz w:val="22"/>
              </w:rPr>
              <w:t>Stations de Métro</w:t>
            </w:r>
            <w:r w:rsidRPr="009C569D">
              <w:rPr>
                <w:rFonts w:ascii="Calibri" w:hAnsi="Calibri" w:cs="Calibri"/>
                <w:sz w:val="22"/>
              </w:rPr>
              <w:t> </w:t>
            </w:r>
            <w:r w:rsidRPr="009C569D">
              <w:rPr>
                <w:sz w:val="22"/>
              </w:rPr>
              <w:t xml:space="preserve">: Bastille - ligne 1 / Chemin Vert </w:t>
            </w:r>
            <w:r w:rsidRPr="009C569D">
              <w:rPr>
                <w:rFonts w:ascii="Luciole" w:hAnsi="Luciole" w:cs="Luciole"/>
                <w:sz w:val="22"/>
              </w:rPr>
              <w:t>–</w:t>
            </w:r>
            <w:r w:rsidRPr="009C569D">
              <w:rPr>
                <w:sz w:val="22"/>
              </w:rPr>
              <w:t xml:space="preserve"> ligne 8 / Br</w:t>
            </w:r>
            <w:r w:rsidRPr="009C569D">
              <w:rPr>
                <w:rFonts w:ascii="Luciole" w:hAnsi="Luciole" w:cs="Luciole"/>
                <w:sz w:val="22"/>
              </w:rPr>
              <w:t>é</w:t>
            </w:r>
            <w:r w:rsidRPr="009C569D">
              <w:rPr>
                <w:sz w:val="22"/>
              </w:rPr>
              <w:t xml:space="preserve">guet Sabin </w:t>
            </w:r>
            <w:r w:rsidRPr="009C569D">
              <w:rPr>
                <w:rFonts w:ascii="Luciole" w:hAnsi="Luciole" w:cs="Luciole"/>
                <w:sz w:val="22"/>
              </w:rPr>
              <w:t>–</w:t>
            </w:r>
            <w:r w:rsidRPr="009C569D">
              <w:rPr>
                <w:sz w:val="22"/>
              </w:rPr>
              <w:t xml:space="preserve"> Ligne 5</w:t>
            </w:r>
          </w:p>
          <w:p w14:paraId="132C9E92" w14:textId="77777777" w:rsidR="00FA42D9" w:rsidRPr="009C569D" w:rsidRDefault="00FA42D9" w:rsidP="00B83D6D">
            <w:pPr>
              <w:jc w:val="center"/>
              <w:rPr>
                <w:bCs/>
                <w:color w:val="D51038" w:themeColor="accent3"/>
                <w:sz w:val="22"/>
              </w:rPr>
            </w:pPr>
            <w:r w:rsidRPr="009C569D">
              <w:rPr>
                <w:bCs/>
                <w:color w:val="D51038" w:themeColor="accent3"/>
                <w:sz w:val="22"/>
              </w:rPr>
              <w:t>La salle de formation répond aux exigences de l’accessibilité aux personnes à mobilité réduite.</w:t>
            </w:r>
          </w:p>
          <w:p w14:paraId="6EA5CF8B" w14:textId="77777777" w:rsidR="00BF49E4" w:rsidRPr="009C569D" w:rsidRDefault="00BF49E4" w:rsidP="00B83D6D">
            <w:pPr>
              <w:jc w:val="center"/>
              <w:rPr>
                <w:bCs/>
                <w:color w:val="D51038" w:themeColor="accent3"/>
                <w:sz w:val="22"/>
              </w:rPr>
            </w:pPr>
          </w:p>
          <w:p w14:paraId="6B72BF9D" w14:textId="6AF41CED" w:rsidR="00FA42D9" w:rsidRPr="009C569D" w:rsidRDefault="00167A32" w:rsidP="00B83D6D">
            <w:pPr>
              <w:jc w:val="center"/>
              <w:rPr>
                <w:color w:val="EA740E" w:themeColor="accent1" w:themeShade="BF"/>
                <w:sz w:val="22"/>
              </w:rPr>
            </w:pPr>
            <w:r w:rsidRPr="009C569D">
              <w:rPr>
                <w:rFonts w:asciiTheme="majorHAnsi" w:eastAsiaTheme="majorEastAsia" w:hAnsiTheme="majorHAnsi" w:cstheme="majorBidi"/>
                <w:b/>
                <w:bCs/>
                <w:color w:val="EA740E" w:themeColor="accent1" w:themeShade="BF"/>
                <w:sz w:val="22"/>
              </w:rPr>
              <w:t>CONTACTS</w:t>
            </w:r>
          </w:p>
          <w:p w14:paraId="2C2DEA64" w14:textId="77777777" w:rsidR="00FA42D9" w:rsidRPr="009C569D" w:rsidRDefault="00FA42D9" w:rsidP="00B83D6D">
            <w:pPr>
              <w:pStyle w:val="Heading3"/>
              <w:spacing w:before="0"/>
              <w:jc w:val="center"/>
              <w:rPr>
                <w:b/>
                <w:bCs/>
                <w:sz w:val="22"/>
                <w:szCs w:val="22"/>
              </w:rPr>
            </w:pPr>
            <w:r w:rsidRPr="009C569D">
              <w:rPr>
                <w:b/>
                <w:bCs/>
                <w:sz w:val="22"/>
                <w:szCs w:val="22"/>
              </w:rPr>
              <w:t>Référente administrative et pédagogique</w:t>
            </w:r>
            <w:r w:rsidRPr="009C569D">
              <w:rPr>
                <w:rFonts w:ascii="Calibri" w:hAnsi="Calibri" w:cs="Calibri"/>
                <w:b/>
                <w:bCs/>
                <w:sz w:val="22"/>
                <w:szCs w:val="22"/>
              </w:rPr>
              <w:t> </w:t>
            </w:r>
            <w:r w:rsidRPr="009C569D">
              <w:rPr>
                <w:b/>
                <w:bCs/>
                <w:sz w:val="22"/>
                <w:szCs w:val="22"/>
              </w:rPr>
              <w:t>:</w:t>
            </w:r>
          </w:p>
          <w:p w14:paraId="7885B7A5" w14:textId="77777777" w:rsidR="00FA42D9" w:rsidRPr="009C569D" w:rsidRDefault="00FA42D9" w:rsidP="00B83D6D">
            <w:pPr>
              <w:pStyle w:val="Heading3"/>
              <w:spacing w:before="0"/>
              <w:jc w:val="center"/>
              <w:rPr>
                <w:sz w:val="22"/>
                <w:szCs w:val="22"/>
              </w:rPr>
            </w:pPr>
            <w:r w:rsidRPr="009C569D">
              <w:rPr>
                <w:sz w:val="22"/>
                <w:szCs w:val="22"/>
              </w:rPr>
              <w:t xml:space="preserve">Pôle Formations </w:t>
            </w:r>
            <w:hyperlink r:id="rId21" w:history="1">
              <w:r w:rsidRPr="009C569D">
                <w:rPr>
                  <w:rStyle w:val="Hyperlink"/>
                  <w:color w:val="auto"/>
                  <w:sz w:val="22"/>
                  <w:szCs w:val="22"/>
                </w:rPr>
                <w:t>formation@sante-habitat.org</w:t>
              </w:r>
            </w:hyperlink>
            <w:r w:rsidRPr="009C569D">
              <w:rPr>
                <w:sz w:val="22"/>
                <w:szCs w:val="22"/>
              </w:rPr>
              <w:t xml:space="preserve"> </w:t>
            </w:r>
          </w:p>
          <w:p w14:paraId="3CE3336C" w14:textId="77777777" w:rsidR="00FA42D9" w:rsidRPr="009C569D" w:rsidRDefault="00FA42D9" w:rsidP="00B83D6D">
            <w:pPr>
              <w:pStyle w:val="Heading3"/>
              <w:spacing w:before="0" w:after="240"/>
              <w:jc w:val="center"/>
              <w:rPr>
                <w:sz w:val="22"/>
                <w:szCs w:val="22"/>
              </w:rPr>
            </w:pPr>
            <w:r w:rsidRPr="009C569D">
              <w:rPr>
                <w:sz w:val="22"/>
                <w:szCs w:val="22"/>
              </w:rPr>
              <w:t xml:space="preserve">06 33 82 17 52 </w:t>
            </w:r>
          </w:p>
          <w:p w14:paraId="73388116" w14:textId="77777777" w:rsidR="00FA42D9" w:rsidRPr="009C569D" w:rsidRDefault="00FA42D9" w:rsidP="00B83D6D">
            <w:pPr>
              <w:pStyle w:val="Heading3"/>
              <w:spacing w:before="0"/>
              <w:jc w:val="center"/>
              <w:rPr>
                <w:b/>
                <w:bCs/>
                <w:sz w:val="22"/>
                <w:szCs w:val="22"/>
              </w:rPr>
            </w:pPr>
            <w:r w:rsidRPr="009C569D">
              <w:rPr>
                <w:b/>
                <w:bCs/>
                <w:sz w:val="22"/>
                <w:szCs w:val="22"/>
              </w:rPr>
              <w:t>Référente formations</w:t>
            </w:r>
            <w:r w:rsidRPr="009C569D">
              <w:rPr>
                <w:rFonts w:ascii="Calibri" w:hAnsi="Calibri" w:cs="Calibri"/>
                <w:b/>
                <w:bCs/>
                <w:sz w:val="22"/>
                <w:szCs w:val="22"/>
              </w:rPr>
              <w:t> </w:t>
            </w:r>
            <w:r w:rsidRPr="009C569D">
              <w:rPr>
                <w:b/>
                <w:bCs/>
                <w:sz w:val="22"/>
                <w:szCs w:val="22"/>
              </w:rPr>
              <w:t>:</w:t>
            </w:r>
          </w:p>
          <w:p w14:paraId="4D78027A" w14:textId="005B3479" w:rsidR="009C569D" w:rsidRDefault="00FA42D9" w:rsidP="009C569D">
            <w:pPr>
              <w:jc w:val="center"/>
              <w:rPr>
                <w:rStyle w:val="Hyperlink"/>
                <w:color w:val="auto"/>
                <w:sz w:val="22"/>
              </w:rPr>
            </w:pPr>
            <w:r w:rsidRPr="009C569D">
              <w:rPr>
                <w:sz w:val="22"/>
              </w:rPr>
              <w:t xml:space="preserve">Pascale Neveu, administratrice de la Fédération Santé Habitat </w:t>
            </w:r>
            <w:hyperlink r:id="rId22" w:history="1">
              <w:r w:rsidRPr="009C569D">
                <w:rPr>
                  <w:rStyle w:val="Hyperlink"/>
                  <w:color w:val="auto"/>
                  <w:sz w:val="22"/>
                </w:rPr>
                <w:t>secretariat@sante-habitat.org</w:t>
              </w:r>
            </w:hyperlink>
          </w:p>
          <w:p w14:paraId="40C3641E" w14:textId="1003E454" w:rsidR="00FA42D9" w:rsidRPr="009C569D" w:rsidRDefault="00FA42D9" w:rsidP="009C569D">
            <w:pPr>
              <w:jc w:val="center"/>
              <w:rPr>
                <w:sz w:val="22"/>
              </w:rPr>
            </w:pPr>
            <w:r w:rsidRPr="009C569D">
              <w:rPr>
                <w:sz w:val="22"/>
              </w:rPr>
              <w:t>01</w:t>
            </w:r>
            <w:r w:rsidR="009C569D">
              <w:rPr>
                <w:rFonts w:ascii="Calibri" w:hAnsi="Calibri" w:cs="Calibri"/>
                <w:sz w:val="22"/>
              </w:rPr>
              <w:t> </w:t>
            </w:r>
            <w:r w:rsidRPr="009C569D">
              <w:rPr>
                <w:sz w:val="22"/>
              </w:rPr>
              <w:t>48</w:t>
            </w:r>
            <w:r w:rsidR="009C569D" w:rsidRPr="009C569D">
              <w:rPr>
                <w:rFonts w:ascii="Calibri" w:hAnsi="Calibri" w:cs="Calibri"/>
                <w:sz w:val="22"/>
              </w:rPr>
              <w:t> </w:t>
            </w:r>
            <w:r w:rsidRPr="009C569D">
              <w:rPr>
                <w:sz w:val="22"/>
              </w:rPr>
              <w:t>05</w:t>
            </w:r>
            <w:r w:rsidR="009C569D">
              <w:rPr>
                <w:rFonts w:ascii="Calibri" w:hAnsi="Calibri" w:cs="Calibri"/>
                <w:sz w:val="22"/>
              </w:rPr>
              <w:t> </w:t>
            </w:r>
            <w:r w:rsidRPr="009C569D">
              <w:rPr>
                <w:sz w:val="22"/>
              </w:rPr>
              <w:t>55 54</w:t>
            </w:r>
          </w:p>
          <w:p w14:paraId="22E49A3B" w14:textId="77777777" w:rsidR="00FA42D9" w:rsidRPr="009C569D" w:rsidRDefault="00FA42D9" w:rsidP="009C569D">
            <w:pPr>
              <w:pStyle w:val="Heading3"/>
              <w:spacing w:before="240"/>
              <w:jc w:val="center"/>
              <w:rPr>
                <w:b/>
                <w:bCs/>
                <w:sz w:val="22"/>
                <w:szCs w:val="22"/>
              </w:rPr>
            </w:pPr>
            <w:r w:rsidRPr="009C569D">
              <w:rPr>
                <w:b/>
                <w:bCs/>
                <w:sz w:val="22"/>
                <w:szCs w:val="22"/>
              </w:rPr>
              <w:t>Référente Handicap</w:t>
            </w:r>
            <w:r w:rsidRPr="009C569D">
              <w:rPr>
                <w:rFonts w:ascii="Calibri" w:hAnsi="Calibri" w:cs="Calibri"/>
                <w:b/>
                <w:bCs/>
                <w:sz w:val="22"/>
                <w:szCs w:val="22"/>
              </w:rPr>
              <w:t> </w:t>
            </w:r>
            <w:r w:rsidRPr="009C569D">
              <w:rPr>
                <w:b/>
                <w:bCs/>
                <w:sz w:val="22"/>
                <w:szCs w:val="22"/>
              </w:rPr>
              <w:t>:</w:t>
            </w:r>
          </w:p>
          <w:p w14:paraId="1C38B119" w14:textId="7465750A" w:rsidR="009C569D" w:rsidRDefault="00FA42D9" w:rsidP="00B83D6D">
            <w:pPr>
              <w:jc w:val="center"/>
              <w:rPr>
                <w:sz w:val="22"/>
              </w:rPr>
            </w:pPr>
            <w:r w:rsidRPr="009C569D">
              <w:rPr>
                <w:sz w:val="22"/>
              </w:rPr>
              <w:t>Bérangère Grisoni</w:t>
            </w:r>
          </w:p>
          <w:p w14:paraId="09071419" w14:textId="1FF885FB" w:rsidR="009C569D" w:rsidRDefault="00FA42D9" w:rsidP="00B83D6D">
            <w:pPr>
              <w:jc w:val="center"/>
              <w:rPr>
                <w:rStyle w:val="Hyperlink"/>
                <w:color w:val="auto"/>
                <w:sz w:val="22"/>
              </w:rPr>
            </w:pPr>
            <w:hyperlink r:id="rId23" w:history="1">
              <w:r w:rsidRPr="009C569D">
                <w:rPr>
                  <w:rStyle w:val="Hyperlink"/>
                  <w:color w:val="auto"/>
                  <w:sz w:val="22"/>
                </w:rPr>
                <w:t>berangere.grisoni@sante-habitat.org</w:t>
              </w:r>
            </w:hyperlink>
          </w:p>
          <w:p w14:paraId="36FDA047" w14:textId="6F9AAB51" w:rsidR="00FA42D9" w:rsidRPr="009C569D" w:rsidRDefault="00FA42D9" w:rsidP="00B83D6D">
            <w:pPr>
              <w:jc w:val="center"/>
              <w:rPr>
                <w:sz w:val="22"/>
              </w:rPr>
            </w:pPr>
            <w:r w:rsidRPr="009C569D">
              <w:rPr>
                <w:sz w:val="22"/>
              </w:rPr>
              <w:t>06</w:t>
            </w:r>
            <w:r w:rsidR="009C569D">
              <w:rPr>
                <w:rFonts w:ascii="Calibri" w:hAnsi="Calibri" w:cs="Calibri"/>
                <w:sz w:val="22"/>
              </w:rPr>
              <w:t> </w:t>
            </w:r>
            <w:r w:rsidRPr="009C569D">
              <w:rPr>
                <w:sz w:val="22"/>
              </w:rPr>
              <w:t>60</w:t>
            </w:r>
            <w:r w:rsidR="009C569D">
              <w:rPr>
                <w:rFonts w:ascii="Calibri" w:hAnsi="Calibri" w:cs="Calibri"/>
                <w:sz w:val="22"/>
              </w:rPr>
              <w:t> </w:t>
            </w:r>
            <w:r w:rsidRPr="009C569D">
              <w:rPr>
                <w:sz w:val="22"/>
              </w:rPr>
              <w:t>06 07 93</w:t>
            </w:r>
          </w:p>
          <w:p w14:paraId="3AFA8B46" w14:textId="77777777" w:rsidR="00FA42D9" w:rsidRPr="009C569D" w:rsidRDefault="00FA42D9" w:rsidP="00B83D6D">
            <w:pPr>
              <w:jc w:val="center"/>
              <w:rPr>
                <w:sz w:val="22"/>
              </w:rPr>
            </w:pPr>
          </w:p>
          <w:p w14:paraId="54D8769C" w14:textId="77777777" w:rsidR="00FA42D9" w:rsidRPr="009C569D" w:rsidRDefault="00FA42D9" w:rsidP="00B83D6D">
            <w:pPr>
              <w:rPr>
                <w:sz w:val="22"/>
              </w:rPr>
            </w:pPr>
            <w:r w:rsidRPr="009C569D">
              <w:rPr>
                <w:sz w:val="22"/>
              </w:rPr>
              <w:t>Si la formation nécessite une adaptation liée à une situation de handicap, merci de nous le faire savoir.</w:t>
            </w:r>
          </w:p>
          <w:p w14:paraId="3E893E3C" w14:textId="38BDE136" w:rsidR="00091A40" w:rsidRPr="009C569D" w:rsidRDefault="00091A40" w:rsidP="00B83D6D">
            <w:pPr>
              <w:rPr>
                <w:color w:val="B4DCFA" w:themeColor="background2"/>
                <w:sz w:val="22"/>
              </w:rPr>
            </w:pPr>
          </w:p>
        </w:tc>
        <w:tc>
          <w:tcPr>
            <w:tcW w:w="308" w:type="dxa"/>
            <w:tcBorders>
              <w:top w:val="nil"/>
              <w:left w:val="nil"/>
              <w:bottom w:val="nil"/>
              <w:right w:val="nil"/>
            </w:tcBorders>
          </w:tcPr>
          <w:p w14:paraId="32256222" w14:textId="77777777" w:rsidR="00FA42D9" w:rsidRPr="00091A40" w:rsidRDefault="00FA42D9" w:rsidP="00A62810">
            <w:pPr>
              <w:pStyle w:val="Heading2"/>
              <w:rPr>
                <w:color w:val="FFFFFF" w:themeColor="background1"/>
                <w:sz w:val="20"/>
                <w:szCs w:val="20"/>
              </w:rPr>
            </w:pPr>
          </w:p>
        </w:tc>
        <w:tc>
          <w:tcPr>
            <w:tcW w:w="5670" w:type="dxa"/>
            <w:tcBorders>
              <w:top w:val="nil"/>
              <w:left w:val="nil"/>
              <w:bottom w:val="nil"/>
              <w:right w:val="nil"/>
            </w:tcBorders>
          </w:tcPr>
          <w:p w14:paraId="059C8D05" w14:textId="77777777" w:rsidR="00FA42D9" w:rsidRPr="009C569D" w:rsidRDefault="00FA42D9" w:rsidP="00FA42D9">
            <w:pPr>
              <w:pStyle w:val="Heading2"/>
              <w:rPr>
                <w:color w:val="EA740E" w:themeColor="accent1" w:themeShade="BF"/>
                <w:sz w:val="22"/>
                <w:szCs w:val="22"/>
              </w:rPr>
            </w:pPr>
            <w:r w:rsidRPr="009C569D">
              <w:rPr>
                <w:color w:val="EA740E" w:themeColor="accent1" w:themeShade="BF"/>
                <w:sz w:val="22"/>
                <w:szCs w:val="22"/>
              </w:rPr>
              <w:t>Modalités d’inscription</w:t>
            </w:r>
            <w:r w:rsidRPr="009C569D">
              <w:rPr>
                <w:rFonts w:ascii="Calibri" w:hAnsi="Calibri" w:cs="Calibri"/>
                <w:color w:val="EA740E" w:themeColor="accent1" w:themeShade="BF"/>
                <w:sz w:val="22"/>
                <w:szCs w:val="22"/>
              </w:rPr>
              <w:t> </w:t>
            </w:r>
            <w:r w:rsidRPr="009C569D">
              <w:rPr>
                <w:color w:val="EA740E" w:themeColor="accent1" w:themeShade="BF"/>
                <w:sz w:val="22"/>
                <w:szCs w:val="22"/>
              </w:rPr>
              <w:t xml:space="preserve">: </w:t>
            </w:r>
          </w:p>
          <w:p w14:paraId="61DAB8BA" w14:textId="77777777" w:rsidR="00FA42D9" w:rsidRPr="009C569D" w:rsidRDefault="00FA42D9" w:rsidP="005D0B2B">
            <w:pPr>
              <w:pStyle w:val="ListParagraph"/>
              <w:numPr>
                <w:ilvl w:val="0"/>
                <w:numId w:val="4"/>
              </w:numPr>
              <w:spacing w:after="120"/>
              <w:ind w:left="278" w:hanging="278"/>
              <w:contextualSpacing w:val="0"/>
              <w:rPr>
                <w:sz w:val="22"/>
              </w:rPr>
            </w:pPr>
            <w:r w:rsidRPr="009C569D">
              <w:rPr>
                <w:sz w:val="22"/>
              </w:rPr>
              <w:t>Les inscriptions sont prises en compte par ordre d’arrivée</w:t>
            </w:r>
            <w:r w:rsidRPr="009C569D">
              <w:rPr>
                <w:rFonts w:ascii="Calibri" w:hAnsi="Calibri" w:cs="Calibri"/>
                <w:sz w:val="22"/>
              </w:rPr>
              <w:t> </w:t>
            </w:r>
            <w:r w:rsidRPr="009C569D">
              <w:rPr>
                <w:sz w:val="22"/>
              </w:rPr>
              <w:t>;</w:t>
            </w:r>
          </w:p>
          <w:p w14:paraId="1EEDB574" w14:textId="77777777" w:rsidR="00FA42D9" w:rsidRPr="009C569D" w:rsidRDefault="00FA42D9" w:rsidP="005D0B2B">
            <w:pPr>
              <w:pStyle w:val="ListParagraph"/>
              <w:numPr>
                <w:ilvl w:val="0"/>
                <w:numId w:val="4"/>
              </w:numPr>
              <w:spacing w:after="120"/>
              <w:ind w:left="278" w:hanging="278"/>
              <w:contextualSpacing w:val="0"/>
              <w:rPr>
                <w:sz w:val="22"/>
              </w:rPr>
            </w:pPr>
            <w:r w:rsidRPr="009C569D">
              <w:rPr>
                <w:sz w:val="22"/>
              </w:rPr>
              <w:t>Les inscriptions sont validées après la réception du règlement ou de la signature de la convention de formation</w:t>
            </w:r>
            <w:r w:rsidRPr="009C569D">
              <w:rPr>
                <w:rFonts w:ascii="Calibri" w:hAnsi="Calibri" w:cs="Calibri"/>
                <w:sz w:val="22"/>
              </w:rPr>
              <w:t> </w:t>
            </w:r>
            <w:r w:rsidRPr="009C569D">
              <w:rPr>
                <w:sz w:val="22"/>
              </w:rPr>
              <w:t>;</w:t>
            </w:r>
          </w:p>
          <w:p w14:paraId="2056DC9D" w14:textId="77777777" w:rsidR="00FA42D9" w:rsidRPr="009C569D" w:rsidRDefault="00FA42D9" w:rsidP="005D0B2B">
            <w:pPr>
              <w:pStyle w:val="ListParagraph"/>
              <w:numPr>
                <w:ilvl w:val="0"/>
                <w:numId w:val="4"/>
              </w:numPr>
              <w:spacing w:after="120"/>
              <w:ind w:left="278" w:hanging="278"/>
              <w:contextualSpacing w:val="0"/>
              <w:rPr>
                <w:sz w:val="22"/>
              </w:rPr>
            </w:pPr>
            <w:r w:rsidRPr="009C569D">
              <w:rPr>
                <w:sz w:val="22"/>
              </w:rPr>
              <w:t>En cas de désistement (sans justificatif médical) moins de 15 jours avant le début de la formation</w:t>
            </w:r>
            <w:r w:rsidRPr="009C569D">
              <w:rPr>
                <w:rFonts w:ascii="Calibri" w:hAnsi="Calibri" w:cs="Calibri"/>
                <w:sz w:val="22"/>
              </w:rPr>
              <w:t> </w:t>
            </w:r>
            <w:r w:rsidRPr="009C569D">
              <w:rPr>
                <w:sz w:val="22"/>
              </w:rPr>
              <w:t>: 100% des frais seront retenus</w:t>
            </w:r>
            <w:r w:rsidRPr="009C569D">
              <w:rPr>
                <w:rFonts w:ascii="Calibri" w:hAnsi="Calibri" w:cs="Calibri"/>
                <w:sz w:val="22"/>
              </w:rPr>
              <w:t> </w:t>
            </w:r>
            <w:r w:rsidRPr="009C569D">
              <w:rPr>
                <w:sz w:val="22"/>
              </w:rPr>
              <w:t>;</w:t>
            </w:r>
          </w:p>
          <w:p w14:paraId="3F5A32B9" w14:textId="77777777" w:rsidR="00FA42D9" w:rsidRPr="009C569D" w:rsidRDefault="00FA42D9" w:rsidP="005D0B2B">
            <w:pPr>
              <w:pStyle w:val="ListParagraph"/>
              <w:numPr>
                <w:ilvl w:val="0"/>
                <w:numId w:val="4"/>
              </w:numPr>
              <w:spacing w:after="120"/>
              <w:ind w:left="278" w:hanging="278"/>
              <w:contextualSpacing w:val="0"/>
              <w:rPr>
                <w:sz w:val="22"/>
              </w:rPr>
            </w:pPr>
            <w:r w:rsidRPr="009C569D">
              <w:rPr>
                <w:sz w:val="22"/>
              </w:rPr>
              <w:t>La FSH peut être amenée à annuler une formation. Le stagiaire en sera informé au minimum deux semaines avant la date prévue. Le remboursement total des frais d’inscription sera alors effectué</w:t>
            </w:r>
            <w:r w:rsidRPr="009C569D">
              <w:rPr>
                <w:rFonts w:ascii="Calibri" w:hAnsi="Calibri" w:cs="Calibri"/>
                <w:sz w:val="22"/>
              </w:rPr>
              <w:t> </w:t>
            </w:r>
            <w:r w:rsidRPr="009C569D">
              <w:rPr>
                <w:sz w:val="22"/>
              </w:rPr>
              <w:t>;</w:t>
            </w:r>
          </w:p>
          <w:p w14:paraId="0258CC30" w14:textId="77777777" w:rsidR="00FA42D9" w:rsidRPr="009C569D" w:rsidRDefault="00FA42D9" w:rsidP="005D0B2B">
            <w:pPr>
              <w:pStyle w:val="ListParagraph"/>
              <w:numPr>
                <w:ilvl w:val="0"/>
                <w:numId w:val="4"/>
              </w:numPr>
              <w:spacing w:after="120"/>
              <w:ind w:left="278" w:hanging="278"/>
              <w:contextualSpacing w:val="0"/>
              <w:rPr>
                <w:sz w:val="22"/>
              </w:rPr>
            </w:pPr>
            <w:r w:rsidRPr="009C569D">
              <w:rPr>
                <w:sz w:val="22"/>
              </w:rPr>
              <w:t>Une attestation de présence, ainsi qu’un questionnaire d’évaluation sont remis à la fin de chaque session</w:t>
            </w:r>
            <w:r w:rsidRPr="009C569D">
              <w:rPr>
                <w:rFonts w:ascii="Calibri" w:hAnsi="Calibri" w:cs="Calibri"/>
                <w:sz w:val="22"/>
              </w:rPr>
              <w:t> </w:t>
            </w:r>
            <w:r w:rsidRPr="009C569D">
              <w:rPr>
                <w:sz w:val="22"/>
              </w:rPr>
              <w:t>;</w:t>
            </w:r>
          </w:p>
          <w:p w14:paraId="239DECE9" w14:textId="77777777" w:rsidR="00FA42D9" w:rsidRPr="009C569D" w:rsidRDefault="00FA42D9" w:rsidP="005D0B2B">
            <w:pPr>
              <w:pStyle w:val="ListParagraph"/>
              <w:numPr>
                <w:ilvl w:val="0"/>
                <w:numId w:val="4"/>
              </w:numPr>
              <w:spacing w:after="120"/>
              <w:ind w:left="278" w:hanging="278"/>
              <w:contextualSpacing w:val="0"/>
              <w:rPr>
                <w:sz w:val="22"/>
              </w:rPr>
            </w:pPr>
            <w:r w:rsidRPr="009C569D">
              <w:rPr>
                <w:sz w:val="22"/>
              </w:rPr>
              <w:t>La FSH peut programmer de nouvelles sessions de formations en cours d’année</w:t>
            </w:r>
            <w:r w:rsidRPr="009C569D">
              <w:rPr>
                <w:rFonts w:ascii="Calibri" w:hAnsi="Calibri" w:cs="Calibri"/>
                <w:sz w:val="22"/>
              </w:rPr>
              <w:t> </w:t>
            </w:r>
            <w:r w:rsidRPr="009C569D">
              <w:rPr>
                <w:sz w:val="22"/>
              </w:rPr>
              <w:t>;</w:t>
            </w:r>
          </w:p>
          <w:p w14:paraId="7C966535" w14:textId="77777777" w:rsidR="00FA42D9" w:rsidRPr="009C569D" w:rsidRDefault="00FA42D9" w:rsidP="001B01E6">
            <w:pPr>
              <w:pStyle w:val="ListParagraph"/>
              <w:numPr>
                <w:ilvl w:val="0"/>
                <w:numId w:val="4"/>
              </w:numPr>
              <w:ind w:left="279" w:hanging="279"/>
              <w:rPr>
                <w:rStyle w:val="Hyperlink"/>
                <w:color w:val="auto"/>
                <w:sz w:val="22"/>
                <w:u w:val="none"/>
              </w:rPr>
            </w:pPr>
            <w:r w:rsidRPr="009C569D">
              <w:rPr>
                <w:sz w:val="22"/>
              </w:rPr>
              <w:t>La programmation et les modalités d’inscription, ainsi que le livret d’accueil du stagiaire sont disponibles sur la rubrique «</w:t>
            </w:r>
            <w:r w:rsidRPr="009C569D">
              <w:rPr>
                <w:rFonts w:ascii="Calibri" w:hAnsi="Calibri" w:cs="Calibri"/>
                <w:sz w:val="22"/>
              </w:rPr>
              <w:t> </w:t>
            </w:r>
            <w:r w:rsidRPr="009C569D">
              <w:rPr>
                <w:sz w:val="22"/>
              </w:rPr>
              <w:t>Formation</w:t>
            </w:r>
            <w:r w:rsidRPr="009C569D">
              <w:rPr>
                <w:rFonts w:ascii="Calibri" w:hAnsi="Calibri" w:cs="Calibri"/>
                <w:sz w:val="22"/>
              </w:rPr>
              <w:t> </w:t>
            </w:r>
            <w:r w:rsidRPr="009C569D">
              <w:rPr>
                <w:rFonts w:ascii="Luciole" w:hAnsi="Luciole" w:cs="Luciole"/>
                <w:sz w:val="22"/>
              </w:rPr>
              <w:t>»</w:t>
            </w:r>
            <w:r w:rsidRPr="009C569D">
              <w:rPr>
                <w:sz w:val="22"/>
              </w:rPr>
              <w:t xml:space="preserve"> du site internet de la F</w:t>
            </w:r>
            <w:r w:rsidRPr="009C569D">
              <w:rPr>
                <w:rFonts w:ascii="Luciole" w:hAnsi="Luciole" w:cs="Luciole"/>
                <w:sz w:val="22"/>
              </w:rPr>
              <w:t>é</w:t>
            </w:r>
            <w:r w:rsidRPr="009C569D">
              <w:rPr>
                <w:sz w:val="22"/>
              </w:rPr>
              <w:t>d</w:t>
            </w:r>
            <w:r w:rsidRPr="009C569D">
              <w:rPr>
                <w:rFonts w:ascii="Luciole" w:hAnsi="Luciole" w:cs="Luciole"/>
                <w:sz w:val="22"/>
              </w:rPr>
              <w:t>é</w:t>
            </w:r>
            <w:r w:rsidRPr="009C569D">
              <w:rPr>
                <w:sz w:val="22"/>
              </w:rPr>
              <w:t>ration</w:t>
            </w:r>
            <w:r w:rsidRPr="009C569D">
              <w:rPr>
                <w:rFonts w:ascii="Calibri" w:hAnsi="Calibri" w:cs="Calibri"/>
                <w:sz w:val="22"/>
              </w:rPr>
              <w:t> </w:t>
            </w:r>
            <w:r w:rsidRPr="009C569D">
              <w:rPr>
                <w:sz w:val="22"/>
              </w:rPr>
              <w:t xml:space="preserve">: </w:t>
            </w:r>
            <w:hyperlink r:id="rId24" w:history="1">
              <w:r w:rsidRPr="009C569D">
                <w:rPr>
                  <w:rStyle w:val="Hyperlink"/>
                  <w:bCs/>
                  <w:color w:val="auto"/>
                  <w:spacing w:val="-20"/>
                  <w:sz w:val="22"/>
                </w:rPr>
                <w:t>https://www.sante-habitat.org/formations</w:t>
              </w:r>
            </w:hyperlink>
          </w:p>
          <w:p w14:paraId="1E502D20" w14:textId="77777777" w:rsidR="001B01E6" w:rsidRPr="009C569D" w:rsidRDefault="001B01E6" w:rsidP="001B01E6">
            <w:pPr>
              <w:rPr>
                <w:sz w:val="10"/>
                <w:szCs w:val="10"/>
              </w:rPr>
            </w:pPr>
          </w:p>
          <w:p w14:paraId="30B5ACCC" w14:textId="3E492C37" w:rsidR="00FA42D9" w:rsidRPr="009C569D" w:rsidRDefault="00FA42D9" w:rsidP="00FA42D9">
            <w:pPr>
              <w:jc w:val="center"/>
              <w:rPr>
                <w:b/>
                <w:bCs/>
                <w:color w:val="9F0C29" w:themeColor="accent3" w:themeShade="BF"/>
                <w:sz w:val="22"/>
              </w:rPr>
            </w:pPr>
            <w:r w:rsidRPr="009C569D">
              <w:rPr>
                <w:b/>
                <w:bCs/>
                <w:color w:val="9F0C29" w:themeColor="accent3" w:themeShade="BF"/>
                <w:sz w:val="22"/>
              </w:rPr>
              <w:t xml:space="preserve">Le nombre de places pour chaque session étant limité, ne tardez pas à vous inscrire, via le </w:t>
            </w:r>
            <w:hyperlink r:id="rId25" w:history="1">
              <w:r w:rsidRPr="009C569D">
                <w:rPr>
                  <w:b/>
                  <w:bCs/>
                  <w:color w:val="9F0C29" w:themeColor="accent3" w:themeShade="BF"/>
                  <w:sz w:val="22"/>
                  <w:u w:val="single"/>
                </w:rPr>
                <w:t>formulaire en ligne</w:t>
              </w:r>
            </w:hyperlink>
            <w:r w:rsidRPr="009C569D">
              <w:rPr>
                <w:b/>
                <w:bCs/>
                <w:color w:val="9F0C29" w:themeColor="accent3" w:themeShade="BF"/>
                <w:sz w:val="22"/>
              </w:rPr>
              <w:t>, aux sessions qui vous intéressent.</w:t>
            </w:r>
          </w:p>
          <w:p w14:paraId="602AA834" w14:textId="77777777" w:rsidR="003C2923" w:rsidRPr="009C569D" w:rsidRDefault="003C2923" w:rsidP="00A62810">
            <w:pPr>
              <w:rPr>
                <w:sz w:val="8"/>
                <w:szCs w:val="8"/>
              </w:rPr>
            </w:pPr>
          </w:p>
          <w:p w14:paraId="1A499088" w14:textId="77777777" w:rsidR="008D46B8" w:rsidRPr="009C569D"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before="240"/>
              <w:jc w:val="center"/>
              <w:rPr>
                <w:b/>
                <w:bCs/>
                <w:color w:val="D51038" w:themeColor="accent3"/>
                <w:sz w:val="22"/>
              </w:rPr>
            </w:pPr>
            <w:r w:rsidRPr="009C569D">
              <w:rPr>
                <w:b/>
                <w:bCs/>
                <w:color w:val="D51038" w:themeColor="accent3"/>
                <w:sz w:val="22"/>
              </w:rPr>
              <w:t>Vous cherchez une formation que vous n’avez pas trouvée dans notre catalogue</w:t>
            </w:r>
            <w:r w:rsidRPr="009C569D">
              <w:rPr>
                <w:rFonts w:ascii="Calibri" w:hAnsi="Calibri" w:cs="Calibri"/>
                <w:b/>
                <w:bCs/>
                <w:color w:val="D51038" w:themeColor="accent3"/>
                <w:sz w:val="22"/>
              </w:rPr>
              <w:t> </w:t>
            </w:r>
            <w:r w:rsidRPr="009C569D">
              <w:rPr>
                <w:b/>
                <w:bCs/>
                <w:color w:val="D51038" w:themeColor="accent3"/>
                <w:sz w:val="22"/>
              </w:rPr>
              <w:t xml:space="preserve">? </w:t>
            </w:r>
          </w:p>
          <w:p w14:paraId="133A75D2" w14:textId="77777777" w:rsidR="008D46B8" w:rsidRPr="009C569D"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2"/>
              </w:rPr>
            </w:pPr>
            <w:r w:rsidRPr="009C569D">
              <w:rPr>
                <w:b/>
                <w:bCs/>
                <w:color w:val="D51038" w:themeColor="accent3"/>
                <w:sz w:val="22"/>
              </w:rPr>
              <w:t>N’hésitez pas à nous solliciter à ce sujet</w:t>
            </w:r>
            <w:r w:rsidRPr="009C569D">
              <w:rPr>
                <w:rFonts w:ascii="Calibri" w:hAnsi="Calibri" w:cs="Calibri"/>
                <w:b/>
                <w:bCs/>
                <w:color w:val="D51038" w:themeColor="accent3"/>
                <w:sz w:val="22"/>
              </w:rPr>
              <w:t> </w:t>
            </w:r>
            <w:r w:rsidRPr="009C569D">
              <w:rPr>
                <w:b/>
                <w:bCs/>
                <w:color w:val="D51038" w:themeColor="accent3"/>
                <w:sz w:val="22"/>
              </w:rPr>
              <w:t xml:space="preserve">: </w:t>
            </w:r>
          </w:p>
          <w:p w14:paraId="1F5C689D" w14:textId="613A0454" w:rsidR="0010177A" w:rsidRPr="009C569D"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sz w:val="22"/>
              </w:rPr>
            </w:pPr>
            <w:r w:rsidRPr="009C569D">
              <w:rPr>
                <w:color w:val="D51038" w:themeColor="accent3"/>
                <w:sz w:val="22"/>
              </w:rPr>
              <w:t>Pôle Formations de la FSH</w:t>
            </w:r>
          </w:p>
          <w:p w14:paraId="44C6A68C" w14:textId="68770D62" w:rsidR="008D46B8" w:rsidRPr="009C569D" w:rsidRDefault="0010177A"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sz w:val="22"/>
              </w:rPr>
            </w:pPr>
            <w:hyperlink r:id="rId26" w:history="1">
              <w:r w:rsidRPr="009C569D">
                <w:rPr>
                  <w:rStyle w:val="Hyperlink"/>
                  <w:color w:val="D51038" w:themeColor="accent3"/>
                  <w:sz w:val="22"/>
                </w:rPr>
                <w:t>formation@sante-habitat.org</w:t>
              </w:r>
            </w:hyperlink>
            <w:r w:rsidR="008D46B8" w:rsidRPr="009C569D">
              <w:rPr>
                <w:color w:val="D51038" w:themeColor="accent3"/>
                <w:sz w:val="22"/>
              </w:rPr>
              <w:t xml:space="preserve"> | 06 33 82 17 52</w:t>
            </w:r>
          </w:p>
          <w:p w14:paraId="723FF8D8" w14:textId="77777777" w:rsidR="008D46B8" w:rsidRPr="00091A40" w:rsidRDefault="008D46B8" w:rsidP="00A62810">
            <w:pPr>
              <w:rPr>
                <w:szCs w:val="20"/>
              </w:rPr>
            </w:pPr>
          </w:p>
        </w:tc>
      </w:tr>
      <w:bookmarkEnd w:id="16"/>
    </w:tbl>
    <w:p w14:paraId="2C567769" w14:textId="4C392107" w:rsidR="00843B6B" w:rsidRDefault="00843B6B" w:rsidP="009E338D">
      <w:pPr>
        <w:rPr>
          <w:sz w:val="2"/>
          <w:szCs w:val="2"/>
        </w:rPr>
      </w:pPr>
    </w:p>
    <w:p w14:paraId="236A9DEC" w14:textId="7F0B83A0" w:rsidR="009E338D" w:rsidRPr="00436260" w:rsidRDefault="009E338D" w:rsidP="0022134C">
      <w:pPr>
        <w:spacing w:after="160"/>
        <w:jc w:val="both"/>
        <w:rPr>
          <w:sz w:val="2"/>
          <w:szCs w:val="2"/>
        </w:rPr>
      </w:pPr>
    </w:p>
    <w:sectPr w:rsidR="009E338D" w:rsidRPr="00436260" w:rsidSect="000C0E4C">
      <w:headerReference w:type="default" r:id="rId27"/>
      <w:footerReference w:type="default" r:id="rId28"/>
      <w:headerReference w:type="first" r:id="rId29"/>
      <w:footerReference w:type="first" r:id="rId30"/>
      <w:type w:val="continuous"/>
      <w:pgSz w:w="11906" w:h="16838"/>
      <w:pgMar w:top="1418" w:right="566" w:bottom="1134" w:left="426" w:header="567" w:footer="4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8002E4" w14:textId="77777777" w:rsidR="00385C5D" w:rsidRDefault="00385C5D" w:rsidP="00440510">
      <w:r>
        <w:separator/>
      </w:r>
    </w:p>
  </w:endnote>
  <w:endnote w:type="continuationSeparator" w:id="0">
    <w:p w14:paraId="4FB87DE3" w14:textId="77777777" w:rsidR="00385C5D" w:rsidRDefault="00385C5D" w:rsidP="00440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ole">
    <w:altName w:val="Calibri"/>
    <w:panose1 w:val="020B0500020200000003"/>
    <w:charset w:val="00"/>
    <w:family w:val="swiss"/>
    <w:pitch w:val="variable"/>
    <w:sig w:usb0="A000000F" w:usb1="00002063"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44726" w14:textId="77777777" w:rsidR="00097138" w:rsidRPr="00FC25EA" w:rsidRDefault="00097138" w:rsidP="00097138">
    <w:pPr>
      <w:pStyle w:val="Footer"/>
      <w:tabs>
        <w:tab w:val="clear" w:pos="9072"/>
      </w:tabs>
      <w:ind w:right="-992" w:hanging="992"/>
      <w:jc w:val="center"/>
      <w:rPr>
        <w:b/>
        <w:bCs/>
        <w:color w:val="262626" w:themeColor="text1" w:themeTint="D9"/>
        <w:sz w:val="18"/>
        <w:szCs w:val="18"/>
        <w:u w:val="single"/>
      </w:rPr>
    </w:pPr>
    <w:r w:rsidRPr="00FC25EA">
      <w:rPr>
        <w:b/>
        <w:bCs/>
        <w:color w:val="262626" w:themeColor="text1" w:themeTint="D9"/>
        <w:sz w:val="18"/>
        <w:szCs w:val="18"/>
      </w:rPr>
      <w:t>FÉDÉRATION SANTÉ HABITAT</w:t>
    </w:r>
    <w:r w:rsidRPr="00FC25EA">
      <w:rPr>
        <w:color w:val="262626" w:themeColor="text1" w:themeTint="D9"/>
        <w:sz w:val="18"/>
        <w:szCs w:val="18"/>
      </w:rPr>
      <w:t xml:space="preserve">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6 rue du Chemin Vert, 75011 Paris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01 48 05 55 54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w:t>
    </w:r>
    <w:hyperlink r:id="rId1" w:history="1">
      <w:r w:rsidRPr="00FC25EA">
        <w:rPr>
          <w:rStyle w:val="Hyperlink"/>
          <w:color w:val="262626" w:themeColor="text1" w:themeTint="D9"/>
          <w:sz w:val="18"/>
          <w:szCs w:val="18"/>
        </w:rPr>
        <w:t>www.sante-habitat.org</w:t>
      </w:r>
    </w:hyperlink>
  </w:p>
  <w:p w14:paraId="599A65B4" w14:textId="0B2F2567" w:rsidR="00AA07AC" w:rsidRPr="00FC25EA" w:rsidRDefault="00097138" w:rsidP="006A4409">
    <w:pPr>
      <w:pStyle w:val="Footer"/>
      <w:tabs>
        <w:tab w:val="clear" w:pos="9072"/>
      </w:tabs>
      <w:spacing w:after="120"/>
      <w:ind w:right="-992" w:hanging="992"/>
      <w:jc w:val="center"/>
      <w:rPr>
        <w:color w:val="262626" w:themeColor="text1" w:themeTint="D9"/>
        <w:sz w:val="18"/>
        <w:szCs w:val="18"/>
      </w:rPr>
    </w:pPr>
    <w:r w:rsidRPr="00FC25EA">
      <w:rPr>
        <w:color w:val="262626" w:themeColor="text1" w:themeTint="D9"/>
        <w:sz w:val="18"/>
        <w:szCs w:val="18"/>
      </w:rPr>
      <w:t>SIRET 437</w:t>
    </w:r>
    <w:r w:rsidRPr="00FC25EA">
      <w:rPr>
        <w:rFonts w:ascii="Calibri" w:hAnsi="Calibri" w:cs="Calibri"/>
        <w:color w:val="262626" w:themeColor="text1" w:themeTint="D9"/>
        <w:sz w:val="18"/>
        <w:szCs w:val="18"/>
      </w:rPr>
      <w:t> </w:t>
    </w:r>
    <w:r w:rsidRPr="00FC25EA">
      <w:rPr>
        <w:color w:val="262626" w:themeColor="text1" w:themeTint="D9"/>
        <w:sz w:val="18"/>
        <w:szCs w:val="18"/>
      </w:rPr>
      <w:t>762</w:t>
    </w:r>
    <w:r w:rsidRPr="00FC25EA">
      <w:rPr>
        <w:rFonts w:ascii="Calibri" w:hAnsi="Calibri" w:cs="Calibri"/>
        <w:color w:val="262626" w:themeColor="text1" w:themeTint="D9"/>
        <w:sz w:val="18"/>
        <w:szCs w:val="18"/>
      </w:rPr>
      <w:t> </w:t>
    </w:r>
    <w:r w:rsidRPr="00FC25EA">
      <w:rPr>
        <w:color w:val="262626" w:themeColor="text1" w:themeTint="D9"/>
        <w:sz w:val="18"/>
        <w:szCs w:val="18"/>
      </w:rPr>
      <w:t>644</w:t>
    </w:r>
    <w:r w:rsidRPr="00FC25EA">
      <w:rPr>
        <w:rFonts w:ascii="Calibri" w:hAnsi="Calibri" w:cs="Calibri"/>
        <w:color w:val="262626" w:themeColor="text1" w:themeTint="D9"/>
        <w:sz w:val="18"/>
        <w:szCs w:val="18"/>
      </w:rPr>
      <w:t> </w:t>
    </w:r>
    <w:r w:rsidRPr="00FC25EA">
      <w:rPr>
        <w:color w:val="262626" w:themeColor="text1" w:themeTint="D9"/>
        <w:sz w:val="18"/>
        <w:szCs w:val="18"/>
      </w:rPr>
      <w:t xml:space="preserve">000 49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Code APE/NAF 8790B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Organisme de formation n°</w:t>
    </w:r>
    <w:r w:rsidR="00AC5DFA" w:rsidRPr="00FC25EA">
      <w:rPr>
        <w:color w:val="262626" w:themeColor="text1" w:themeTint="D9"/>
        <w:sz w:val="18"/>
        <w:szCs w:val="18"/>
      </w:rPr>
      <w:t xml:space="preserve"> </w:t>
    </w:r>
    <w:r w:rsidRPr="00FC25EA">
      <w:rPr>
        <w:color w:val="262626" w:themeColor="text1" w:themeTint="D9"/>
        <w:sz w:val="18"/>
        <w:szCs w:val="18"/>
      </w:rPr>
      <w:t xml:space="preserve">11 75 49764 75 - certifié </w:t>
    </w:r>
    <w:r w:rsidRPr="00FC25EA">
      <w:rPr>
        <w:smallCaps/>
        <w:color w:val="262626" w:themeColor="text1" w:themeTint="D9"/>
        <w:sz w:val="18"/>
        <w:szCs w:val="18"/>
      </w:rPr>
      <w:t>Qualiopi</w:t>
    </w:r>
  </w:p>
  <w:p w14:paraId="70F8EE8D" w14:textId="58A8D165" w:rsidR="00F17D84" w:rsidRPr="00FC25EA" w:rsidRDefault="00CB5E23" w:rsidP="00097138">
    <w:pPr>
      <w:pStyle w:val="Footer"/>
      <w:tabs>
        <w:tab w:val="clear" w:pos="9072"/>
      </w:tabs>
      <w:ind w:right="-992" w:hanging="992"/>
      <w:jc w:val="center"/>
      <w:rPr>
        <w:color w:val="262626" w:themeColor="text1" w:themeTint="D9"/>
        <w:sz w:val="18"/>
        <w:szCs w:val="18"/>
      </w:rPr>
    </w:pPr>
    <w:r w:rsidRPr="00FC25EA">
      <w:rPr>
        <w:b/>
        <w:color w:val="262626" w:themeColor="text1" w:themeTint="D9"/>
        <w:sz w:val="18"/>
        <w:szCs w:val="18"/>
      </w:rPr>
      <w:t>Contact</w:t>
    </w:r>
    <w:r w:rsidR="00F17D84" w:rsidRPr="00FC25EA">
      <w:rPr>
        <w:rFonts w:ascii="Calibri" w:hAnsi="Calibri" w:cs="Calibri"/>
        <w:bCs/>
        <w:color w:val="262626" w:themeColor="text1" w:themeTint="D9"/>
        <w:sz w:val="18"/>
        <w:szCs w:val="18"/>
      </w:rPr>
      <w:t> </w:t>
    </w:r>
    <w:r w:rsidR="00F17D84" w:rsidRPr="00FC25EA">
      <w:rPr>
        <w:bCs/>
        <w:color w:val="262626" w:themeColor="text1" w:themeTint="D9"/>
        <w:sz w:val="18"/>
        <w:szCs w:val="18"/>
      </w:rPr>
      <w:t xml:space="preserve">: </w:t>
    </w:r>
    <w:hyperlink r:id="rId2" w:history="1">
      <w:r w:rsidR="00F17D84" w:rsidRPr="00FC25EA">
        <w:rPr>
          <w:rStyle w:val="Hyperlink"/>
          <w:bCs/>
          <w:color w:val="262626" w:themeColor="text1" w:themeTint="D9"/>
          <w:sz w:val="18"/>
          <w:szCs w:val="18"/>
        </w:rPr>
        <w:t>formation@sante-habitat.org</w:t>
      </w:r>
    </w:hyperlink>
    <w:r w:rsidR="00F17D84" w:rsidRPr="00FC25EA">
      <w:rPr>
        <w:bCs/>
        <w:color w:val="262626" w:themeColor="text1" w:themeTint="D9"/>
        <w:sz w:val="18"/>
        <w:szCs w:val="18"/>
      </w:rPr>
      <w:t xml:space="preserve"> </w:t>
    </w:r>
    <w:r w:rsidR="001377AC" w:rsidRPr="00FC25EA">
      <w:rPr>
        <w:bCs/>
        <w:color w:val="262626" w:themeColor="text1" w:themeTint="D9"/>
        <w:sz w:val="18"/>
        <w:szCs w:val="18"/>
      </w:rPr>
      <w:t xml:space="preserve">| </w:t>
    </w:r>
    <w:r w:rsidR="00F17D84" w:rsidRPr="00FC25EA">
      <w:rPr>
        <w:color w:val="262626" w:themeColor="text1" w:themeTint="D9"/>
        <w:sz w:val="18"/>
        <w:szCs w:val="18"/>
      </w:rPr>
      <w:t>06 33 82 17 52</w:t>
    </w:r>
    <w:r w:rsidR="001377AC" w:rsidRPr="00FC25EA">
      <w:rPr>
        <w:color w:val="262626" w:themeColor="text1" w:themeTint="D9"/>
        <w:sz w:val="18"/>
        <w:szCs w:val="18"/>
      </w:rPr>
      <w:t xml:space="preserve"> || </w:t>
    </w:r>
    <w:r w:rsidR="001377AC" w:rsidRPr="00FC25EA">
      <w:rPr>
        <w:b/>
        <w:bCs/>
        <w:color w:val="262626" w:themeColor="text1" w:themeTint="D9"/>
        <w:sz w:val="18"/>
        <w:szCs w:val="18"/>
      </w:rPr>
      <w:t>Handicap</w:t>
    </w:r>
    <w:r w:rsidR="001377AC" w:rsidRPr="00FC25EA">
      <w:rPr>
        <w:rFonts w:ascii="Calibri" w:hAnsi="Calibri" w:cs="Calibri"/>
        <w:b/>
        <w:bCs/>
        <w:color w:val="262626" w:themeColor="text1" w:themeTint="D9"/>
        <w:sz w:val="18"/>
        <w:szCs w:val="18"/>
      </w:rPr>
      <w:t> </w:t>
    </w:r>
    <w:r w:rsidR="001377AC" w:rsidRPr="00FC25EA">
      <w:rPr>
        <w:rFonts w:ascii="Calibri" w:hAnsi="Calibri" w:cs="Calibri"/>
        <w:color w:val="262626" w:themeColor="text1" w:themeTint="D9"/>
        <w:sz w:val="18"/>
        <w:szCs w:val="18"/>
      </w:rPr>
      <w:t xml:space="preserve">: </w:t>
    </w:r>
    <w:hyperlink r:id="rId3" w:history="1">
      <w:r w:rsidR="00E975EC" w:rsidRPr="00FC25EA">
        <w:rPr>
          <w:rStyle w:val="Hyperlink"/>
          <w:color w:val="262626" w:themeColor="text1" w:themeTint="D9"/>
          <w:sz w:val="18"/>
          <w:szCs w:val="18"/>
        </w:rPr>
        <w:t>berangere.grisoni@sante-habitat.org</w:t>
      </w:r>
    </w:hyperlink>
    <w:r w:rsidR="00E975EC" w:rsidRPr="00FC25EA">
      <w:rPr>
        <w:color w:val="262626" w:themeColor="text1" w:themeTint="D9"/>
        <w:sz w:val="18"/>
        <w:szCs w:val="18"/>
      </w:rPr>
      <w:t xml:space="preserve"> | 06 60 06 07 93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A8793" w14:textId="77777777" w:rsidR="00B3083A" w:rsidRPr="00B3083A" w:rsidRDefault="00B3083A" w:rsidP="00B3083A">
    <w:pPr>
      <w:pStyle w:val="Footer"/>
      <w:tabs>
        <w:tab w:val="clear" w:pos="9072"/>
      </w:tabs>
      <w:ind w:right="-992" w:hanging="992"/>
      <w:jc w:val="center"/>
      <w:rPr>
        <w:b/>
        <w:bCs/>
        <w:sz w:val="18"/>
        <w:szCs w:val="18"/>
        <w:u w:val="single"/>
      </w:rPr>
    </w:pPr>
    <w:bookmarkStart w:id="17" w:name="_Hlk35265044"/>
    <w:r w:rsidRPr="00B3083A">
      <w:rPr>
        <w:b/>
        <w:bCs/>
        <w:sz w:val="18"/>
        <w:szCs w:val="18"/>
      </w:rPr>
      <w:t>FÉDÉRATION SANTÉ HABITAT</w:t>
    </w:r>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6 rue du Chemin Vert, 75011 Paris </w:t>
    </w:r>
    <w:r w:rsidRPr="00B3083A">
      <w:rPr>
        <w:rFonts w:ascii="MS Gothic" w:eastAsia="MS Gothic" w:hAnsi="MS Gothic" w:cs="MS Gothic" w:hint="eastAsia"/>
        <w:sz w:val="18"/>
        <w:szCs w:val="18"/>
      </w:rPr>
      <w:t>│</w:t>
    </w:r>
    <w:r w:rsidRPr="00B3083A">
      <w:rPr>
        <w:sz w:val="18"/>
        <w:szCs w:val="18"/>
      </w:rPr>
      <w:t xml:space="preserve"> </w:t>
    </w:r>
    <w:bookmarkStart w:id="18" w:name="_Hlk177548103"/>
    <w:r w:rsidRPr="00B3083A">
      <w:rPr>
        <w:sz w:val="18"/>
        <w:szCs w:val="18"/>
      </w:rPr>
      <w:t>01 48 05 55 54</w:t>
    </w:r>
    <w:bookmarkEnd w:id="18"/>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w:t>
    </w:r>
    <w:hyperlink r:id="rId1" w:history="1">
      <w:r w:rsidRPr="00B3083A">
        <w:rPr>
          <w:rStyle w:val="Hyperlink"/>
          <w:b/>
          <w:bCs/>
          <w:sz w:val="18"/>
          <w:szCs w:val="18"/>
        </w:rPr>
        <w:t>www.sante-habitat.org</w:t>
      </w:r>
    </w:hyperlink>
  </w:p>
  <w:p w14:paraId="4A4FDFF4" w14:textId="77777777" w:rsidR="00495515" w:rsidRPr="00695370" w:rsidRDefault="00B3083A" w:rsidP="00B3083A">
    <w:pPr>
      <w:pStyle w:val="Footer"/>
      <w:tabs>
        <w:tab w:val="clear" w:pos="9072"/>
      </w:tabs>
      <w:ind w:right="-992" w:hanging="992"/>
      <w:jc w:val="center"/>
      <w:rPr>
        <w:sz w:val="18"/>
        <w:szCs w:val="18"/>
      </w:rPr>
    </w:pPr>
    <w:r w:rsidRPr="00B3083A">
      <w:rPr>
        <w:sz w:val="18"/>
        <w:szCs w:val="18"/>
      </w:rPr>
      <w:t>SIRET 437</w:t>
    </w:r>
    <w:r w:rsidRPr="00B3083A">
      <w:rPr>
        <w:rFonts w:ascii="Calibri" w:hAnsi="Calibri" w:cs="Calibri"/>
        <w:sz w:val="18"/>
        <w:szCs w:val="18"/>
      </w:rPr>
      <w:t> </w:t>
    </w:r>
    <w:r w:rsidRPr="00B3083A">
      <w:rPr>
        <w:sz w:val="18"/>
        <w:szCs w:val="18"/>
      </w:rPr>
      <w:t>762</w:t>
    </w:r>
    <w:r w:rsidRPr="00B3083A">
      <w:rPr>
        <w:rFonts w:ascii="Calibri" w:hAnsi="Calibri" w:cs="Calibri"/>
        <w:sz w:val="18"/>
        <w:szCs w:val="18"/>
      </w:rPr>
      <w:t> </w:t>
    </w:r>
    <w:r w:rsidRPr="00B3083A">
      <w:rPr>
        <w:sz w:val="18"/>
        <w:szCs w:val="18"/>
      </w:rPr>
      <w:t>644</w:t>
    </w:r>
    <w:r w:rsidRPr="00B3083A">
      <w:rPr>
        <w:rFonts w:ascii="Calibri" w:hAnsi="Calibri" w:cs="Calibri"/>
        <w:sz w:val="18"/>
        <w:szCs w:val="18"/>
      </w:rPr>
      <w:t> </w:t>
    </w:r>
    <w:r w:rsidRPr="00B3083A">
      <w:rPr>
        <w:sz w:val="18"/>
        <w:szCs w:val="18"/>
      </w:rPr>
      <w:t xml:space="preserve">000 49 </w:t>
    </w:r>
    <w:r w:rsidRPr="00B3083A">
      <w:rPr>
        <w:rFonts w:ascii="MS Gothic" w:eastAsia="MS Gothic" w:hAnsi="MS Gothic" w:cs="MS Gothic" w:hint="eastAsia"/>
        <w:sz w:val="18"/>
        <w:szCs w:val="18"/>
      </w:rPr>
      <w:t>│</w:t>
    </w:r>
    <w:r w:rsidRPr="00B3083A">
      <w:rPr>
        <w:sz w:val="18"/>
        <w:szCs w:val="18"/>
      </w:rPr>
      <w:t xml:space="preserve"> Code APE/NAF 8790B </w:t>
    </w:r>
    <w:r w:rsidRPr="00B3083A">
      <w:rPr>
        <w:rFonts w:ascii="MS Gothic" w:eastAsia="MS Gothic" w:hAnsi="MS Gothic" w:cs="MS Gothic" w:hint="eastAsia"/>
        <w:sz w:val="18"/>
        <w:szCs w:val="18"/>
      </w:rPr>
      <w:t>│</w:t>
    </w:r>
    <w:r w:rsidRPr="00B3083A">
      <w:rPr>
        <w:sz w:val="18"/>
        <w:szCs w:val="18"/>
      </w:rPr>
      <w:t xml:space="preserve"> Organisme de formation n°11 75 49764 75 - certifié Qualiopi</w:t>
    </w:r>
    <w:bookmarkEnd w:id="1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BF2E45" w14:textId="77777777" w:rsidR="00385C5D" w:rsidRDefault="00385C5D" w:rsidP="00440510">
      <w:r>
        <w:separator/>
      </w:r>
    </w:p>
  </w:footnote>
  <w:footnote w:type="continuationSeparator" w:id="0">
    <w:p w14:paraId="31BF9E27" w14:textId="77777777" w:rsidR="00385C5D" w:rsidRDefault="00385C5D" w:rsidP="004405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F6722" w14:textId="32769110" w:rsidR="000A5800" w:rsidRDefault="000A5800" w:rsidP="00FC25EA">
    <w:pPr>
      <w:pStyle w:val="Header"/>
      <w:tabs>
        <w:tab w:val="clear" w:pos="4536"/>
        <w:tab w:val="clear" w:pos="9072"/>
        <w:tab w:val="left" w:pos="3261"/>
        <w:tab w:val="right" w:pos="10914"/>
      </w:tabs>
      <w:ind w:hanging="142"/>
    </w:pPr>
    <w:r>
      <w:rPr>
        <w:noProof/>
      </w:rPr>
      <w:drawing>
        <wp:anchor distT="0" distB="0" distL="114300" distR="114300" simplePos="0" relativeHeight="251660288" behindDoc="0" locked="0" layoutInCell="1" allowOverlap="1" wp14:anchorId="168DD44E" wp14:editId="5A167E4A">
          <wp:simplePos x="0" y="0"/>
          <wp:positionH relativeFrom="column">
            <wp:posOffset>-61595</wp:posOffset>
          </wp:positionH>
          <wp:positionV relativeFrom="paragraph">
            <wp:posOffset>-182880</wp:posOffset>
          </wp:positionV>
          <wp:extent cx="1901825" cy="711835"/>
          <wp:effectExtent l="0" t="0" r="3175" b="0"/>
          <wp:wrapNone/>
          <wp:docPr id="44448783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182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0F7">
      <w:t xml:space="preserve"> </w:t>
    </w:r>
    <w:sdt>
      <w:sdtPr>
        <w:id w:val="725034074"/>
        <w:docPartObj>
          <w:docPartGallery w:val="Page Numbers (Bottom of Page)"/>
          <w:docPartUnique/>
        </w:docPartObj>
      </w:sdtPr>
      <w:sdtEndPr>
        <w:rPr>
          <w:szCs w:val="20"/>
        </w:rPr>
      </w:sdtEndPr>
      <w:sdtContent>
        <w:r>
          <w:tab/>
        </w:r>
        <w:r>
          <w:tab/>
        </w:r>
        <w:r w:rsidR="00FC25EA" w:rsidRPr="00FC25EA">
          <w:rPr>
            <w:b/>
            <w:bCs/>
            <w:sz w:val="28"/>
            <w:szCs w:val="32"/>
          </w:rPr>
          <w:t>FORMATIONS 2025</w:t>
        </w:r>
        <w:r>
          <w:tab/>
        </w:r>
        <w:r w:rsidRPr="00AA07AC">
          <w:rPr>
            <w:szCs w:val="20"/>
          </w:rPr>
          <w:fldChar w:fldCharType="begin"/>
        </w:r>
        <w:r w:rsidRPr="00AA07AC">
          <w:rPr>
            <w:szCs w:val="20"/>
          </w:rPr>
          <w:instrText>PAGE   \* MERGEFORMAT</w:instrText>
        </w:r>
        <w:r w:rsidRPr="00AA07AC">
          <w:rPr>
            <w:szCs w:val="20"/>
          </w:rPr>
          <w:fldChar w:fldCharType="separate"/>
        </w:r>
        <w:r>
          <w:rPr>
            <w:szCs w:val="20"/>
          </w:rPr>
          <w:t>1</w:t>
        </w:r>
        <w:r w:rsidRPr="00AA07AC">
          <w:rPr>
            <w:szCs w:val="20"/>
          </w:rPr>
          <w:fldChar w:fldCharType="end"/>
        </w:r>
      </w:sdtContent>
    </w:sdt>
  </w:p>
  <w:p w14:paraId="5B6AABED" w14:textId="77777777" w:rsidR="00E11E85" w:rsidRDefault="00E11E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E8973" w14:textId="041C555C" w:rsidR="00495515" w:rsidRDefault="00495515" w:rsidP="007D2B9A">
    <w:pPr>
      <w:pStyle w:val="Header"/>
      <w:tabs>
        <w:tab w:val="clear" w:pos="4536"/>
        <w:tab w:val="clear" w:pos="9072"/>
        <w:tab w:val="center" w:pos="5103"/>
        <w:tab w:val="right" w:pos="10914"/>
      </w:tabs>
      <w:ind w:hanging="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4E5"/>
    <w:multiLevelType w:val="hybridMultilevel"/>
    <w:tmpl w:val="8FD45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1">
    <w:nsid w:val="087B07AB"/>
    <w:multiLevelType w:val="hybridMultilevel"/>
    <w:tmpl w:val="D6E81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3297421"/>
    <w:multiLevelType w:val="hybridMultilevel"/>
    <w:tmpl w:val="E9B8CBD0"/>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1">
    <w:nsid w:val="53A76669"/>
    <w:multiLevelType w:val="hybridMultilevel"/>
    <w:tmpl w:val="48BCD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58B4537"/>
    <w:multiLevelType w:val="hybridMultilevel"/>
    <w:tmpl w:val="C1BE31D2"/>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ADE128D"/>
    <w:multiLevelType w:val="hybridMultilevel"/>
    <w:tmpl w:val="AC4A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29771873">
    <w:abstractNumId w:val="3"/>
  </w:num>
  <w:num w:numId="2" w16cid:durableId="832988406">
    <w:abstractNumId w:val="1"/>
  </w:num>
  <w:num w:numId="3" w16cid:durableId="1086339441">
    <w:abstractNumId w:val="5"/>
  </w:num>
  <w:num w:numId="4" w16cid:durableId="572785089">
    <w:abstractNumId w:val="0"/>
  </w:num>
  <w:num w:numId="5" w16cid:durableId="1197768553">
    <w:abstractNumId w:val="4"/>
  </w:num>
  <w:num w:numId="6" w16cid:durableId="9148997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80"/>
    <w:rsid w:val="00006394"/>
    <w:rsid w:val="00011BE1"/>
    <w:rsid w:val="000120B6"/>
    <w:rsid w:val="00021109"/>
    <w:rsid w:val="00022C67"/>
    <w:rsid w:val="00033D61"/>
    <w:rsid w:val="00037BDB"/>
    <w:rsid w:val="00054F2E"/>
    <w:rsid w:val="00067F70"/>
    <w:rsid w:val="000705DC"/>
    <w:rsid w:val="000829BB"/>
    <w:rsid w:val="000841C5"/>
    <w:rsid w:val="0008441F"/>
    <w:rsid w:val="00091A40"/>
    <w:rsid w:val="00097138"/>
    <w:rsid w:val="000A5800"/>
    <w:rsid w:val="000B7304"/>
    <w:rsid w:val="000C0E4C"/>
    <w:rsid w:val="000E580E"/>
    <w:rsid w:val="000F5034"/>
    <w:rsid w:val="0010177A"/>
    <w:rsid w:val="001040B5"/>
    <w:rsid w:val="00106E5D"/>
    <w:rsid w:val="00122C9B"/>
    <w:rsid w:val="00123F46"/>
    <w:rsid w:val="001245B4"/>
    <w:rsid w:val="001303AB"/>
    <w:rsid w:val="001377AC"/>
    <w:rsid w:val="00141FD1"/>
    <w:rsid w:val="00167A32"/>
    <w:rsid w:val="0018764B"/>
    <w:rsid w:val="00190498"/>
    <w:rsid w:val="001A5DD3"/>
    <w:rsid w:val="001B01E6"/>
    <w:rsid w:val="001B73DC"/>
    <w:rsid w:val="001C2897"/>
    <w:rsid w:val="001D05DC"/>
    <w:rsid w:val="001D0838"/>
    <w:rsid w:val="001D7DDB"/>
    <w:rsid w:val="001F0955"/>
    <w:rsid w:val="00211347"/>
    <w:rsid w:val="00211652"/>
    <w:rsid w:val="0022134C"/>
    <w:rsid w:val="00231D68"/>
    <w:rsid w:val="00245D85"/>
    <w:rsid w:val="002477D6"/>
    <w:rsid w:val="002501A2"/>
    <w:rsid w:val="00251D0A"/>
    <w:rsid w:val="002611E3"/>
    <w:rsid w:val="00273221"/>
    <w:rsid w:val="00283410"/>
    <w:rsid w:val="002B0E6A"/>
    <w:rsid w:val="002D5553"/>
    <w:rsid w:val="002E0852"/>
    <w:rsid w:val="002F0902"/>
    <w:rsid w:val="002F3C5F"/>
    <w:rsid w:val="002F5A30"/>
    <w:rsid w:val="00320EB3"/>
    <w:rsid w:val="00321FC8"/>
    <w:rsid w:val="00324744"/>
    <w:rsid w:val="00330843"/>
    <w:rsid w:val="00347F44"/>
    <w:rsid w:val="00350FBA"/>
    <w:rsid w:val="003553BB"/>
    <w:rsid w:val="0036531E"/>
    <w:rsid w:val="00370636"/>
    <w:rsid w:val="00381F98"/>
    <w:rsid w:val="003820DE"/>
    <w:rsid w:val="00384E69"/>
    <w:rsid w:val="00385C5D"/>
    <w:rsid w:val="00397524"/>
    <w:rsid w:val="003A07F5"/>
    <w:rsid w:val="003B077E"/>
    <w:rsid w:val="003B41BF"/>
    <w:rsid w:val="003C2923"/>
    <w:rsid w:val="003C5F9B"/>
    <w:rsid w:val="003C6ED7"/>
    <w:rsid w:val="003C6F67"/>
    <w:rsid w:val="003D3CB6"/>
    <w:rsid w:val="003D51ED"/>
    <w:rsid w:val="003E5969"/>
    <w:rsid w:val="003F4F01"/>
    <w:rsid w:val="004053C5"/>
    <w:rsid w:val="00421C7B"/>
    <w:rsid w:val="00426543"/>
    <w:rsid w:val="00427ACD"/>
    <w:rsid w:val="00436260"/>
    <w:rsid w:val="00436EDC"/>
    <w:rsid w:val="00440510"/>
    <w:rsid w:val="00442ABC"/>
    <w:rsid w:val="00452466"/>
    <w:rsid w:val="00456DEE"/>
    <w:rsid w:val="00461FA7"/>
    <w:rsid w:val="00465175"/>
    <w:rsid w:val="0049009F"/>
    <w:rsid w:val="00494913"/>
    <w:rsid w:val="00495515"/>
    <w:rsid w:val="0049711F"/>
    <w:rsid w:val="00497A55"/>
    <w:rsid w:val="004A51F8"/>
    <w:rsid w:val="004C03C5"/>
    <w:rsid w:val="004C49C4"/>
    <w:rsid w:val="004C6AC5"/>
    <w:rsid w:val="004D42ED"/>
    <w:rsid w:val="004D56A3"/>
    <w:rsid w:val="004E01DD"/>
    <w:rsid w:val="00503CF5"/>
    <w:rsid w:val="00521CC0"/>
    <w:rsid w:val="00543418"/>
    <w:rsid w:val="00552C76"/>
    <w:rsid w:val="00556A1C"/>
    <w:rsid w:val="00572594"/>
    <w:rsid w:val="00583A9A"/>
    <w:rsid w:val="00587837"/>
    <w:rsid w:val="005A1D56"/>
    <w:rsid w:val="005A7E70"/>
    <w:rsid w:val="005D0B2B"/>
    <w:rsid w:val="005D2057"/>
    <w:rsid w:val="005F0C41"/>
    <w:rsid w:val="005F4F80"/>
    <w:rsid w:val="005F75F6"/>
    <w:rsid w:val="0060104D"/>
    <w:rsid w:val="0060186C"/>
    <w:rsid w:val="00604798"/>
    <w:rsid w:val="00607872"/>
    <w:rsid w:val="00630D32"/>
    <w:rsid w:val="006327D4"/>
    <w:rsid w:val="00646958"/>
    <w:rsid w:val="00652D37"/>
    <w:rsid w:val="00677A5F"/>
    <w:rsid w:val="00694FF6"/>
    <w:rsid w:val="00695370"/>
    <w:rsid w:val="006A4409"/>
    <w:rsid w:val="006B0109"/>
    <w:rsid w:val="006B31C7"/>
    <w:rsid w:val="006B6159"/>
    <w:rsid w:val="006B704A"/>
    <w:rsid w:val="006B730A"/>
    <w:rsid w:val="006C5AD3"/>
    <w:rsid w:val="006C770B"/>
    <w:rsid w:val="006E23C7"/>
    <w:rsid w:val="006E5C31"/>
    <w:rsid w:val="006F03FB"/>
    <w:rsid w:val="006F0807"/>
    <w:rsid w:val="00701773"/>
    <w:rsid w:val="007117AF"/>
    <w:rsid w:val="007133C1"/>
    <w:rsid w:val="00716CCA"/>
    <w:rsid w:val="00720182"/>
    <w:rsid w:val="007374A2"/>
    <w:rsid w:val="00740629"/>
    <w:rsid w:val="007464EE"/>
    <w:rsid w:val="00752830"/>
    <w:rsid w:val="0075298F"/>
    <w:rsid w:val="00753B5E"/>
    <w:rsid w:val="007670F7"/>
    <w:rsid w:val="00774F76"/>
    <w:rsid w:val="00782543"/>
    <w:rsid w:val="00794C67"/>
    <w:rsid w:val="00795FDA"/>
    <w:rsid w:val="0079796F"/>
    <w:rsid w:val="007B5223"/>
    <w:rsid w:val="007D296A"/>
    <w:rsid w:val="007D2B9A"/>
    <w:rsid w:val="007D5EF4"/>
    <w:rsid w:val="007E46E0"/>
    <w:rsid w:val="00815C63"/>
    <w:rsid w:val="00823AD3"/>
    <w:rsid w:val="00843B6B"/>
    <w:rsid w:val="00847078"/>
    <w:rsid w:val="008658E8"/>
    <w:rsid w:val="008704F4"/>
    <w:rsid w:val="00891356"/>
    <w:rsid w:val="008A2A0F"/>
    <w:rsid w:val="008C2616"/>
    <w:rsid w:val="008D46B8"/>
    <w:rsid w:val="0091011F"/>
    <w:rsid w:val="00911F97"/>
    <w:rsid w:val="00912768"/>
    <w:rsid w:val="0091367C"/>
    <w:rsid w:val="00913F63"/>
    <w:rsid w:val="00927E84"/>
    <w:rsid w:val="00947010"/>
    <w:rsid w:val="009520AE"/>
    <w:rsid w:val="00974820"/>
    <w:rsid w:val="00981EE2"/>
    <w:rsid w:val="00985568"/>
    <w:rsid w:val="00992B8E"/>
    <w:rsid w:val="009A52B0"/>
    <w:rsid w:val="009B08AB"/>
    <w:rsid w:val="009B1BD0"/>
    <w:rsid w:val="009B4792"/>
    <w:rsid w:val="009C569D"/>
    <w:rsid w:val="009D3B61"/>
    <w:rsid w:val="009E338D"/>
    <w:rsid w:val="009E6063"/>
    <w:rsid w:val="00A01448"/>
    <w:rsid w:val="00A26DC1"/>
    <w:rsid w:val="00A271E3"/>
    <w:rsid w:val="00A32B37"/>
    <w:rsid w:val="00A35491"/>
    <w:rsid w:val="00A41B53"/>
    <w:rsid w:val="00A4247C"/>
    <w:rsid w:val="00A61495"/>
    <w:rsid w:val="00A76946"/>
    <w:rsid w:val="00A804A2"/>
    <w:rsid w:val="00A93F38"/>
    <w:rsid w:val="00A967B2"/>
    <w:rsid w:val="00A97C8E"/>
    <w:rsid w:val="00AA07AC"/>
    <w:rsid w:val="00AA4702"/>
    <w:rsid w:val="00AA79EE"/>
    <w:rsid w:val="00AB4CD8"/>
    <w:rsid w:val="00AC5DFA"/>
    <w:rsid w:val="00AD183C"/>
    <w:rsid w:val="00AD6127"/>
    <w:rsid w:val="00AE7161"/>
    <w:rsid w:val="00AF6C8C"/>
    <w:rsid w:val="00B0065E"/>
    <w:rsid w:val="00B036E0"/>
    <w:rsid w:val="00B11BA8"/>
    <w:rsid w:val="00B3083A"/>
    <w:rsid w:val="00B30BD2"/>
    <w:rsid w:val="00B33FA5"/>
    <w:rsid w:val="00B51247"/>
    <w:rsid w:val="00B51F7E"/>
    <w:rsid w:val="00B529D3"/>
    <w:rsid w:val="00B52A8F"/>
    <w:rsid w:val="00B666B9"/>
    <w:rsid w:val="00B70966"/>
    <w:rsid w:val="00B72C0F"/>
    <w:rsid w:val="00B76168"/>
    <w:rsid w:val="00B83D6D"/>
    <w:rsid w:val="00B84CCB"/>
    <w:rsid w:val="00B86373"/>
    <w:rsid w:val="00B90897"/>
    <w:rsid w:val="00B962FF"/>
    <w:rsid w:val="00BA436D"/>
    <w:rsid w:val="00BA597B"/>
    <w:rsid w:val="00BA7D27"/>
    <w:rsid w:val="00BB568C"/>
    <w:rsid w:val="00BB6F15"/>
    <w:rsid w:val="00BC0114"/>
    <w:rsid w:val="00BD16CA"/>
    <w:rsid w:val="00BD2542"/>
    <w:rsid w:val="00BF49E4"/>
    <w:rsid w:val="00BF5B8D"/>
    <w:rsid w:val="00C06473"/>
    <w:rsid w:val="00C16518"/>
    <w:rsid w:val="00C26F15"/>
    <w:rsid w:val="00C2787C"/>
    <w:rsid w:val="00C33509"/>
    <w:rsid w:val="00C40ECE"/>
    <w:rsid w:val="00C4216B"/>
    <w:rsid w:val="00C43C32"/>
    <w:rsid w:val="00C5104B"/>
    <w:rsid w:val="00C51703"/>
    <w:rsid w:val="00C61093"/>
    <w:rsid w:val="00C67ACF"/>
    <w:rsid w:val="00C71876"/>
    <w:rsid w:val="00C759B7"/>
    <w:rsid w:val="00C808B9"/>
    <w:rsid w:val="00CA2B8B"/>
    <w:rsid w:val="00CB41E7"/>
    <w:rsid w:val="00CB5E23"/>
    <w:rsid w:val="00CB7E6C"/>
    <w:rsid w:val="00CC597C"/>
    <w:rsid w:val="00CF69A6"/>
    <w:rsid w:val="00D01A3C"/>
    <w:rsid w:val="00D05B30"/>
    <w:rsid w:val="00D2399E"/>
    <w:rsid w:val="00D5284E"/>
    <w:rsid w:val="00D55039"/>
    <w:rsid w:val="00D62DBF"/>
    <w:rsid w:val="00D65F63"/>
    <w:rsid w:val="00D66097"/>
    <w:rsid w:val="00D756D8"/>
    <w:rsid w:val="00D76AE6"/>
    <w:rsid w:val="00D8343B"/>
    <w:rsid w:val="00D851E5"/>
    <w:rsid w:val="00D858F8"/>
    <w:rsid w:val="00D87E48"/>
    <w:rsid w:val="00DB4DC1"/>
    <w:rsid w:val="00DB72FA"/>
    <w:rsid w:val="00DC5F6D"/>
    <w:rsid w:val="00DD7C30"/>
    <w:rsid w:val="00DE0E64"/>
    <w:rsid w:val="00DE295D"/>
    <w:rsid w:val="00DE7EE4"/>
    <w:rsid w:val="00E01F91"/>
    <w:rsid w:val="00E11E85"/>
    <w:rsid w:val="00E220A6"/>
    <w:rsid w:val="00E31870"/>
    <w:rsid w:val="00E33EB1"/>
    <w:rsid w:val="00E455CF"/>
    <w:rsid w:val="00E4689F"/>
    <w:rsid w:val="00E62C0B"/>
    <w:rsid w:val="00E642E8"/>
    <w:rsid w:val="00E665CD"/>
    <w:rsid w:val="00E6713F"/>
    <w:rsid w:val="00E836E5"/>
    <w:rsid w:val="00E85047"/>
    <w:rsid w:val="00E90853"/>
    <w:rsid w:val="00E975EC"/>
    <w:rsid w:val="00EA045B"/>
    <w:rsid w:val="00EC4D6F"/>
    <w:rsid w:val="00ED6EC0"/>
    <w:rsid w:val="00EE628D"/>
    <w:rsid w:val="00EE6506"/>
    <w:rsid w:val="00EF0BE4"/>
    <w:rsid w:val="00EF2D4A"/>
    <w:rsid w:val="00EF2EA6"/>
    <w:rsid w:val="00F12C83"/>
    <w:rsid w:val="00F167A3"/>
    <w:rsid w:val="00F17D84"/>
    <w:rsid w:val="00F23CF9"/>
    <w:rsid w:val="00F24A00"/>
    <w:rsid w:val="00F26877"/>
    <w:rsid w:val="00F61144"/>
    <w:rsid w:val="00F64AFD"/>
    <w:rsid w:val="00F73F63"/>
    <w:rsid w:val="00F94EB2"/>
    <w:rsid w:val="00FA3235"/>
    <w:rsid w:val="00FA42D9"/>
    <w:rsid w:val="00FB0FB5"/>
    <w:rsid w:val="00FC25EA"/>
    <w:rsid w:val="00FC3FE8"/>
    <w:rsid w:val="00FC4A8C"/>
    <w:rsid w:val="00FC6A40"/>
    <w:rsid w:val="00FE5224"/>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02235"/>
  <w15:chartTrackingRefBased/>
  <w15:docId w15:val="{E83F91EF-FDA8-473D-887B-D26902D1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69D"/>
    <w:pPr>
      <w:spacing w:after="0" w:line="240" w:lineRule="auto"/>
      <w:jc w:val="left"/>
    </w:pPr>
    <w:rPr>
      <w:sz w:val="20"/>
    </w:rPr>
  </w:style>
  <w:style w:type="paragraph" w:styleId="Heading1">
    <w:name w:val="heading 1"/>
    <w:basedOn w:val="Normal"/>
    <w:next w:val="Normal"/>
    <w:link w:val="Heading1Char"/>
    <w:uiPriority w:val="9"/>
    <w:qFormat/>
    <w:rsid w:val="009B4792"/>
    <w:pPr>
      <w:keepNext/>
      <w:keepLines/>
      <w:spacing w:after="120"/>
      <w:jc w:val="center"/>
      <w:outlineLvl w:val="0"/>
    </w:pPr>
    <w:rPr>
      <w:rFonts w:asciiTheme="majorHAnsi" w:eastAsiaTheme="majorEastAsia" w:hAnsiTheme="majorHAnsi" w:cstheme="majorBidi"/>
      <w:b/>
      <w:bCs/>
      <w:noProof/>
      <w:color w:val="EA740E" w:themeColor="accent1" w:themeShade="BF"/>
      <w:spacing w:val="4"/>
      <w:sz w:val="32"/>
      <w:szCs w:val="32"/>
    </w:rPr>
  </w:style>
  <w:style w:type="paragraph" w:styleId="Heading2">
    <w:name w:val="heading 2"/>
    <w:basedOn w:val="Normal"/>
    <w:next w:val="Normal"/>
    <w:link w:val="Heading2Char"/>
    <w:uiPriority w:val="9"/>
    <w:unhideWhenUsed/>
    <w:qFormat/>
    <w:rsid w:val="00320EB3"/>
    <w:pPr>
      <w:keepNext/>
      <w:keepLines/>
      <w:spacing w:before="12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320EB3"/>
    <w:pPr>
      <w:keepNext/>
      <w:keepLines/>
      <w:spacing w:before="12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320EB3"/>
    <w:pPr>
      <w:keepNext/>
      <w:keepLines/>
      <w:spacing w:before="12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320EB3"/>
    <w:pPr>
      <w:keepNext/>
      <w:keepLines/>
      <w:spacing w:before="12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320EB3"/>
    <w:pPr>
      <w:keepNext/>
      <w:keepLines/>
      <w:spacing w:before="12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20EB3"/>
    <w:pPr>
      <w:keepNext/>
      <w:keepLines/>
      <w:spacing w:before="120"/>
      <w:outlineLvl w:val="6"/>
    </w:pPr>
    <w:rPr>
      <w:i/>
      <w:iCs/>
    </w:rPr>
  </w:style>
  <w:style w:type="paragraph" w:styleId="Heading8">
    <w:name w:val="heading 8"/>
    <w:basedOn w:val="Normal"/>
    <w:next w:val="Normal"/>
    <w:link w:val="Heading8Char"/>
    <w:uiPriority w:val="9"/>
    <w:semiHidden/>
    <w:unhideWhenUsed/>
    <w:qFormat/>
    <w:rsid w:val="00320EB3"/>
    <w:pPr>
      <w:keepNext/>
      <w:keepLines/>
      <w:spacing w:before="120"/>
      <w:outlineLvl w:val="7"/>
    </w:pPr>
    <w:rPr>
      <w:b/>
      <w:bCs/>
    </w:rPr>
  </w:style>
  <w:style w:type="paragraph" w:styleId="Heading9">
    <w:name w:val="heading 9"/>
    <w:basedOn w:val="Normal"/>
    <w:next w:val="Normal"/>
    <w:link w:val="Heading9Char"/>
    <w:uiPriority w:val="9"/>
    <w:semiHidden/>
    <w:unhideWhenUsed/>
    <w:qFormat/>
    <w:rsid w:val="00320EB3"/>
    <w:pPr>
      <w:keepNext/>
      <w:keepLines/>
      <w:spacing w:before="12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0510"/>
    <w:pPr>
      <w:tabs>
        <w:tab w:val="center" w:pos="4536"/>
        <w:tab w:val="right" w:pos="9072"/>
      </w:tabs>
    </w:pPr>
  </w:style>
  <w:style w:type="character" w:customStyle="1" w:styleId="HeaderChar">
    <w:name w:val="Header Char"/>
    <w:basedOn w:val="DefaultParagraphFont"/>
    <w:link w:val="Header"/>
    <w:uiPriority w:val="99"/>
    <w:rsid w:val="00440510"/>
  </w:style>
  <w:style w:type="paragraph" w:styleId="Footer">
    <w:name w:val="footer"/>
    <w:basedOn w:val="Normal"/>
    <w:link w:val="FooterChar"/>
    <w:uiPriority w:val="99"/>
    <w:unhideWhenUsed/>
    <w:rsid w:val="00440510"/>
    <w:pPr>
      <w:tabs>
        <w:tab w:val="center" w:pos="4536"/>
        <w:tab w:val="right" w:pos="9072"/>
      </w:tabs>
    </w:pPr>
  </w:style>
  <w:style w:type="character" w:customStyle="1" w:styleId="FooterChar">
    <w:name w:val="Footer Char"/>
    <w:basedOn w:val="DefaultParagraphFont"/>
    <w:link w:val="Footer"/>
    <w:uiPriority w:val="99"/>
    <w:rsid w:val="00440510"/>
  </w:style>
  <w:style w:type="character" w:customStyle="1" w:styleId="Heading1Char">
    <w:name w:val="Heading 1 Char"/>
    <w:basedOn w:val="DefaultParagraphFont"/>
    <w:link w:val="Heading1"/>
    <w:uiPriority w:val="9"/>
    <w:rsid w:val="009B4792"/>
    <w:rPr>
      <w:rFonts w:asciiTheme="majorHAnsi" w:eastAsiaTheme="majorEastAsia" w:hAnsiTheme="majorHAnsi" w:cstheme="majorBidi"/>
      <w:b/>
      <w:bCs/>
      <w:noProof/>
      <w:color w:val="EA740E" w:themeColor="accent1" w:themeShade="BF"/>
      <w:spacing w:val="4"/>
      <w:sz w:val="32"/>
      <w:szCs w:val="32"/>
    </w:rPr>
  </w:style>
  <w:style w:type="character" w:customStyle="1" w:styleId="Heading2Char">
    <w:name w:val="Heading 2 Char"/>
    <w:basedOn w:val="DefaultParagraphFont"/>
    <w:link w:val="Heading2"/>
    <w:uiPriority w:val="9"/>
    <w:rsid w:val="00320EB3"/>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320EB3"/>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320EB3"/>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320EB3"/>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320EB3"/>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20EB3"/>
    <w:rPr>
      <w:i/>
      <w:iCs/>
    </w:rPr>
  </w:style>
  <w:style w:type="character" w:customStyle="1" w:styleId="Heading8Char">
    <w:name w:val="Heading 8 Char"/>
    <w:basedOn w:val="DefaultParagraphFont"/>
    <w:link w:val="Heading8"/>
    <w:uiPriority w:val="9"/>
    <w:semiHidden/>
    <w:rsid w:val="00320EB3"/>
    <w:rPr>
      <w:b/>
      <w:bCs/>
    </w:rPr>
  </w:style>
  <w:style w:type="character" w:customStyle="1" w:styleId="Heading9Char">
    <w:name w:val="Heading 9 Char"/>
    <w:basedOn w:val="DefaultParagraphFont"/>
    <w:link w:val="Heading9"/>
    <w:uiPriority w:val="9"/>
    <w:semiHidden/>
    <w:rsid w:val="00320EB3"/>
    <w:rPr>
      <w:i/>
      <w:iCs/>
    </w:rPr>
  </w:style>
  <w:style w:type="paragraph" w:styleId="Title">
    <w:name w:val="Title"/>
    <w:basedOn w:val="Normal"/>
    <w:next w:val="Normal"/>
    <w:link w:val="TitleChar"/>
    <w:uiPriority w:val="10"/>
    <w:qFormat/>
    <w:rsid w:val="006B31C7"/>
    <w:pPr>
      <w:contextualSpacing/>
    </w:pPr>
    <w:rPr>
      <w:rFonts w:asciiTheme="majorHAnsi" w:eastAsiaTheme="majorEastAsia" w:hAnsiTheme="majorHAnsi" w:cstheme="majorBidi"/>
      <w:bCs/>
      <w:spacing w:val="-7"/>
      <w:sz w:val="48"/>
      <w:szCs w:val="48"/>
    </w:rPr>
  </w:style>
  <w:style w:type="character" w:customStyle="1" w:styleId="TitleChar">
    <w:name w:val="Title Char"/>
    <w:basedOn w:val="DefaultParagraphFont"/>
    <w:link w:val="Title"/>
    <w:uiPriority w:val="10"/>
    <w:rsid w:val="006B31C7"/>
    <w:rPr>
      <w:rFonts w:asciiTheme="majorHAnsi" w:eastAsiaTheme="majorEastAsia" w:hAnsiTheme="majorHAnsi" w:cstheme="majorBidi"/>
      <w:bCs/>
      <w:spacing w:val="-7"/>
      <w:sz w:val="48"/>
      <w:szCs w:val="48"/>
    </w:rPr>
  </w:style>
  <w:style w:type="paragraph" w:styleId="Subtitle">
    <w:name w:val="Subtitle"/>
    <w:basedOn w:val="Normal"/>
    <w:next w:val="Normal"/>
    <w:link w:val="SubtitleChar"/>
    <w:uiPriority w:val="11"/>
    <w:qFormat/>
    <w:rsid w:val="006B31C7"/>
    <w:pPr>
      <w:numPr>
        <w:ilvl w:val="1"/>
      </w:numPr>
    </w:pPr>
    <w:rPr>
      <w:rFonts w:asciiTheme="majorHAnsi" w:eastAsiaTheme="majorEastAsia" w:hAnsiTheme="majorHAnsi" w:cstheme="majorBidi"/>
      <w:color w:val="262626" w:themeColor="text1" w:themeTint="D9"/>
      <w:sz w:val="24"/>
      <w:szCs w:val="24"/>
    </w:rPr>
  </w:style>
  <w:style w:type="character" w:customStyle="1" w:styleId="SubtitleChar">
    <w:name w:val="Subtitle Char"/>
    <w:basedOn w:val="DefaultParagraphFont"/>
    <w:link w:val="Subtitle"/>
    <w:uiPriority w:val="11"/>
    <w:rsid w:val="006B31C7"/>
    <w:rPr>
      <w:rFonts w:asciiTheme="majorHAnsi" w:eastAsiaTheme="majorEastAsia" w:hAnsiTheme="majorHAnsi" w:cstheme="majorBidi"/>
      <w:color w:val="262626" w:themeColor="text1" w:themeTint="D9"/>
      <w:sz w:val="24"/>
      <w:szCs w:val="24"/>
    </w:rPr>
  </w:style>
  <w:style w:type="character" w:styleId="Strong">
    <w:name w:val="Strong"/>
    <w:basedOn w:val="DefaultParagraphFont"/>
    <w:uiPriority w:val="22"/>
    <w:qFormat/>
    <w:rsid w:val="00320EB3"/>
    <w:rPr>
      <w:b/>
      <w:bCs/>
      <w:color w:val="auto"/>
    </w:rPr>
  </w:style>
  <w:style w:type="character" w:styleId="Emphasis">
    <w:name w:val="Emphasis"/>
    <w:basedOn w:val="DefaultParagraphFont"/>
    <w:uiPriority w:val="20"/>
    <w:qFormat/>
    <w:rsid w:val="00320EB3"/>
    <w:rPr>
      <w:i/>
      <w:iCs/>
      <w:color w:val="auto"/>
    </w:rPr>
  </w:style>
  <w:style w:type="paragraph" w:styleId="NoSpacing">
    <w:name w:val="No Spacing"/>
    <w:link w:val="NoSpacingChar"/>
    <w:uiPriority w:val="1"/>
    <w:qFormat/>
    <w:rsid w:val="00320EB3"/>
    <w:pPr>
      <w:spacing w:after="0" w:line="240" w:lineRule="auto"/>
    </w:pPr>
  </w:style>
  <w:style w:type="paragraph" w:styleId="ListParagraph">
    <w:name w:val="List Paragraph"/>
    <w:basedOn w:val="Normal"/>
    <w:uiPriority w:val="34"/>
    <w:qFormat/>
    <w:rsid w:val="00320EB3"/>
    <w:pPr>
      <w:ind w:left="720"/>
      <w:contextualSpacing/>
    </w:pPr>
  </w:style>
  <w:style w:type="paragraph" w:styleId="Quote">
    <w:name w:val="Quote"/>
    <w:basedOn w:val="Normal"/>
    <w:next w:val="Normal"/>
    <w:link w:val="QuoteChar"/>
    <w:uiPriority w:val="29"/>
    <w:qFormat/>
    <w:rsid w:val="00320EB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320EB3"/>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320EB3"/>
    <w:pPr>
      <w:spacing w:before="100" w:beforeAutospacing="1"/>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320EB3"/>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320EB3"/>
    <w:rPr>
      <w:i/>
      <w:iCs/>
      <w:color w:val="auto"/>
    </w:rPr>
  </w:style>
  <w:style w:type="character" w:styleId="IntenseEmphasis">
    <w:name w:val="Intense Emphasis"/>
    <w:basedOn w:val="DefaultParagraphFont"/>
    <w:uiPriority w:val="21"/>
    <w:qFormat/>
    <w:rsid w:val="00320EB3"/>
    <w:rPr>
      <w:b/>
      <w:bCs/>
      <w:i/>
      <w:iCs/>
      <w:color w:val="auto"/>
    </w:rPr>
  </w:style>
  <w:style w:type="character" w:styleId="SubtleReference">
    <w:name w:val="Subtle Reference"/>
    <w:basedOn w:val="DefaultParagraphFont"/>
    <w:uiPriority w:val="31"/>
    <w:qFormat/>
    <w:rsid w:val="00320EB3"/>
    <w:rPr>
      <w:smallCaps/>
      <w:color w:val="auto"/>
      <w:u w:val="single" w:color="7F7F7F" w:themeColor="text1" w:themeTint="80"/>
    </w:rPr>
  </w:style>
  <w:style w:type="character" w:styleId="IntenseReference">
    <w:name w:val="Intense Reference"/>
    <w:basedOn w:val="DefaultParagraphFont"/>
    <w:uiPriority w:val="32"/>
    <w:qFormat/>
    <w:rsid w:val="00320EB3"/>
    <w:rPr>
      <w:b/>
      <w:bCs/>
      <w:smallCaps/>
      <w:color w:val="auto"/>
      <w:u w:val="single"/>
    </w:rPr>
  </w:style>
  <w:style w:type="character" w:styleId="BookTitle">
    <w:name w:val="Book Title"/>
    <w:basedOn w:val="DefaultParagraphFont"/>
    <w:uiPriority w:val="33"/>
    <w:qFormat/>
    <w:rsid w:val="00320EB3"/>
    <w:rPr>
      <w:b/>
      <w:bCs/>
      <w:smallCaps/>
      <w:color w:val="auto"/>
    </w:rPr>
  </w:style>
  <w:style w:type="paragraph" w:styleId="TOCHeading">
    <w:name w:val="TOC Heading"/>
    <w:basedOn w:val="Heading1"/>
    <w:next w:val="Normal"/>
    <w:uiPriority w:val="39"/>
    <w:unhideWhenUsed/>
    <w:qFormat/>
    <w:rsid w:val="00320EB3"/>
    <w:pPr>
      <w:outlineLvl w:val="9"/>
    </w:pPr>
  </w:style>
  <w:style w:type="paragraph" w:styleId="Caption">
    <w:name w:val="caption"/>
    <w:basedOn w:val="Normal"/>
    <w:next w:val="Normal"/>
    <w:uiPriority w:val="35"/>
    <w:semiHidden/>
    <w:unhideWhenUsed/>
    <w:qFormat/>
    <w:rsid w:val="00320EB3"/>
    <w:rPr>
      <w:b/>
      <w:bCs/>
      <w:sz w:val="18"/>
      <w:szCs w:val="18"/>
    </w:rPr>
  </w:style>
  <w:style w:type="character" w:styleId="PlaceholderText">
    <w:name w:val="Placeholder Text"/>
    <w:basedOn w:val="DefaultParagraphFont"/>
    <w:uiPriority w:val="99"/>
    <w:semiHidden/>
    <w:rsid w:val="00DB72FA"/>
    <w:rPr>
      <w:color w:val="666666"/>
    </w:rPr>
  </w:style>
  <w:style w:type="character" w:styleId="Hyperlink">
    <w:name w:val="Hyperlink"/>
    <w:basedOn w:val="DefaultParagraphFont"/>
    <w:uiPriority w:val="99"/>
    <w:unhideWhenUsed/>
    <w:rsid w:val="00B3083A"/>
    <w:rPr>
      <w:color w:val="0071BB" w:themeColor="hyperlink"/>
      <w:u w:val="single"/>
    </w:rPr>
  </w:style>
  <w:style w:type="character" w:styleId="UnresolvedMention">
    <w:name w:val="Unresolved Mention"/>
    <w:basedOn w:val="DefaultParagraphFont"/>
    <w:uiPriority w:val="99"/>
    <w:semiHidden/>
    <w:unhideWhenUsed/>
    <w:rsid w:val="00B3083A"/>
    <w:rPr>
      <w:color w:val="605E5C"/>
      <w:shd w:val="clear" w:color="auto" w:fill="E1DFDD"/>
    </w:rPr>
  </w:style>
  <w:style w:type="table" w:styleId="TableGrid">
    <w:name w:val="Table Grid"/>
    <w:basedOn w:val="TableNormal"/>
    <w:uiPriority w:val="39"/>
    <w:rsid w:val="005F4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C51703"/>
  </w:style>
  <w:style w:type="paragraph" w:styleId="TOC1">
    <w:name w:val="toc 1"/>
    <w:basedOn w:val="Normal"/>
    <w:next w:val="Normal"/>
    <w:autoRedefine/>
    <w:uiPriority w:val="39"/>
    <w:unhideWhenUsed/>
    <w:rsid w:val="00273221"/>
    <w:pPr>
      <w:spacing w:before="120"/>
    </w:pPr>
    <w:rPr>
      <w:bCs/>
      <w:szCs w:val="20"/>
    </w:rPr>
  </w:style>
  <w:style w:type="paragraph" w:styleId="TOC2">
    <w:name w:val="toc 2"/>
    <w:basedOn w:val="Normal"/>
    <w:next w:val="Normal"/>
    <w:autoRedefine/>
    <w:uiPriority w:val="39"/>
    <w:unhideWhenUsed/>
    <w:rsid w:val="00397524"/>
    <w:pPr>
      <w:tabs>
        <w:tab w:val="right" w:leader="dot" w:pos="10914"/>
      </w:tabs>
      <w:ind w:left="220"/>
    </w:pPr>
    <w:rPr>
      <w:smallCaps/>
      <w:szCs w:val="20"/>
    </w:rPr>
  </w:style>
  <w:style w:type="paragraph" w:styleId="TOC3">
    <w:name w:val="toc 3"/>
    <w:basedOn w:val="Normal"/>
    <w:next w:val="Normal"/>
    <w:autoRedefine/>
    <w:uiPriority w:val="39"/>
    <w:unhideWhenUsed/>
    <w:rsid w:val="00E31870"/>
    <w:pPr>
      <w:ind w:left="440"/>
    </w:pPr>
    <w:rPr>
      <w:i/>
      <w:iCs/>
      <w:szCs w:val="20"/>
    </w:rPr>
  </w:style>
  <w:style w:type="paragraph" w:styleId="TOC4">
    <w:name w:val="toc 4"/>
    <w:basedOn w:val="Normal"/>
    <w:next w:val="Normal"/>
    <w:autoRedefine/>
    <w:uiPriority w:val="39"/>
    <w:unhideWhenUsed/>
    <w:rsid w:val="00E31870"/>
    <w:pPr>
      <w:ind w:left="660"/>
    </w:pPr>
    <w:rPr>
      <w:sz w:val="18"/>
      <w:szCs w:val="18"/>
    </w:rPr>
  </w:style>
  <w:style w:type="paragraph" w:styleId="TOC5">
    <w:name w:val="toc 5"/>
    <w:basedOn w:val="Normal"/>
    <w:next w:val="Normal"/>
    <w:autoRedefine/>
    <w:uiPriority w:val="39"/>
    <w:unhideWhenUsed/>
    <w:rsid w:val="00E31870"/>
    <w:pPr>
      <w:ind w:left="880"/>
    </w:pPr>
    <w:rPr>
      <w:sz w:val="18"/>
      <w:szCs w:val="18"/>
    </w:rPr>
  </w:style>
  <w:style w:type="paragraph" w:styleId="TOC6">
    <w:name w:val="toc 6"/>
    <w:basedOn w:val="Normal"/>
    <w:next w:val="Normal"/>
    <w:autoRedefine/>
    <w:uiPriority w:val="39"/>
    <w:unhideWhenUsed/>
    <w:rsid w:val="00E31870"/>
    <w:pPr>
      <w:ind w:left="1100"/>
    </w:pPr>
    <w:rPr>
      <w:sz w:val="18"/>
      <w:szCs w:val="18"/>
    </w:rPr>
  </w:style>
  <w:style w:type="paragraph" w:styleId="TOC7">
    <w:name w:val="toc 7"/>
    <w:basedOn w:val="Normal"/>
    <w:next w:val="Normal"/>
    <w:autoRedefine/>
    <w:uiPriority w:val="39"/>
    <w:unhideWhenUsed/>
    <w:rsid w:val="00E31870"/>
    <w:pPr>
      <w:ind w:left="1320"/>
    </w:pPr>
    <w:rPr>
      <w:sz w:val="18"/>
      <w:szCs w:val="18"/>
    </w:rPr>
  </w:style>
  <w:style w:type="paragraph" w:styleId="TOC8">
    <w:name w:val="toc 8"/>
    <w:basedOn w:val="Normal"/>
    <w:next w:val="Normal"/>
    <w:autoRedefine/>
    <w:uiPriority w:val="39"/>
    <w:unhideWhenUsed/>
    <w:rsid w:val="00E31870"/>
    <w:pPr>
      <w:ind w:left="1540"/>
    </w:pPr>
    <w:rPr>
      <w:sz w:val="18"/>
      <w:szCs w:val="18"/>
    </w:rPr>
  </w:style>
  <w:style w:type="paragraph" w:styleId="TOC9">
    <w:name w:val="toc 9"/>
    <w:basedOn w:val="Normal"/>
    <w:next w:val="Normal"/>
    <w:autoRedefine/>
    <w:uiPriority w:val="39"/>
    <w:unhideWhenUsed/>
    <w:rsid w:val="00E31870"/>
    <w:pPr>
      <w:ind w:left="1760"/>
    </w:pPr>
    <w:rPr>
      <w:sz w:val="18"/>
      <w:szCs w:val="18"/>
    </w:rPr>
  </w:style>
  <w:style w:type="character" w:styleId="FollowedHyperlink">
    <w:name w:val="FollowedHyperlink"/>
    <w:basedOn w:val="DefaultParagraphFont"/>
    <w:uiPriority w:val="99"/>
    <w:semiHidden/>
    <w:unhideWhenUsed/>
    <w:rsid w:val="00D8343B"/>
    <w:rPr>
      <w:color w:val="0071BB" w:themeColor="followedHyperlink"/>
      <w:u w:val="single"/>
    </w:rPr>
  </w:style>
  <w:style w:type="paragraph" w:styleId="NormalWeb">
    <w:name w:val="Normal (Web)"/>
    <w:basedOn w:val="Normal"/>
    <w:uiPriority w:val="99"/>
    <w:semiHidden/>
    <w:unhideWhenUsed/>
    <w:rsid w:val="009C569D"/>
    <w:rPr>
      <w:rFonts w:cs="Times New Roman"/>
      <w:szCs w:val="24"/>
    </w:rPr>
  </w:style>
  <w:style w:type="paragraph" w:customStyle="1" w:styleId="Normal-bleu">
    <w:name w:val="Normal-bleu"/>
    <w:basedOn w:val="Normal"/>
    <w:qFormat/>
    <w:rsid w:val="00FC25EA"/>
    <w:rPr>
      <w:noProof/>
      <w:color w:val="B4DCFA" w:themeColor="background2"/>
    </w:rPr>
  </w:style>
  <w:style w:type="paragraph" w:customStyle="1" w:styleId="Titre2Bleu">
    <w:name w:val="Titre 2 Bleu"/>
    <w:basedOn w:val="Heading2"/>
    <w:next w:val="Normal"/>
    <w:qFormat/>
    <w:rsid w:val="00FC25EA"/>
    <w:pPr>
      <w:framePr w:hSpace="141" w:wrap="around" w:vAnchor="text" w:hAnchor="text" w:xAlign="center" w:y="1"/>
      <w:suppressOverlap/>
    </w:pPr>
    <w:rPr>
      <w:color w:val="B4DCFA" w:themeColor="background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87136">
      <w:bodyDiv w:val="1"/>
      <w:marLeft w:val="0"/>
      <w:marRight w:val="0"/>
      <w:marTop w:val="0"/>
      <w:marBottom w:val="0"/>
      <w:divBdr>
        <w:top w:val="none" w:sz="0" w:space="0" w:color="auto"/>
        <w:left w:val="none" w:sz="0" w:space="0" w:color="auto"/>
        <w:bottom w:val="none" w:sz="0" w:space="0" w:color="auto"/>
        <w:right w:val="none" w:sz="0" w:space="0" w:color="auto"/>
      </w:divBdr>
      <w:divsChild>
        <w:div w:id="613026347">
          <w:marLeft w:val="0"/>
          <w:marRight w:val="0"/>
          <w:marTop w:val="0"/>
          <w:marBottom w:val="0"/>
          <w:divBdr>
            <w:top w:val="none" w:sz="0" w:space="0" w:color="auto"/>
            <w:left w:val="none" w:sz="0" w:space="0" w:color="auto"/>
            <w:bottom w:val="none" w:sz="0" w:space="0" w:color="auto"/>
            <w:right w:val="none" w:sz="0" w:space="0" w:color="auto"/>
          </w:divBdr>
          <w:divsChild>
            <w:div w:id="1883395786">
              <w:marLeft w:val="0"/>
              <w:marRight w:val="0"/>
              <w:marTop w:val="0"/>
              <w:marBottom w:val="0"/>
              <w:divBdr>
                <w:top w:val="none" w:sz="0" w:space="0" w:color="auto"/>
                <w:left w:val="none" w:sz="0" w:space="0" w:color="auto"/>
                <w:bottom w:val="none" w:sz="0" w:space="0" w:color="auto"/>
                <w:right w:val="none" w:sz="0" w:space="0" w:color="auto"/>
              </w:divBdr>
            </w:div>
            <w:div w:id="461730740">
              <w:marLeft w:val="0"/>
              <w:marRight w:val="0"/>
              <w:marTop w:val="0"/>
              <w:marBottom w:val="0"/>
              <w:divBdr>
                <w:top w:val="none" w:sz="0" w:space="0" w:color="auto"/>
                <w:left w:val="none" w:sz="0" w:space="0" w:color="auto"/>
                <w:bottom w:val="none" w:sz="0" w:space="0" w:color="auto"/>
                <w:right w:val="none" w:sz="0" w:space="0" w:color="auto"/>
              </w:divBdr>
            </w:div>
            <w:div w:id="15183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8655">
      <w:bodyDiv w:val="1"/>
      <w:marLeft w:val="0"/>
      <w:marRight w:val="0"/>
      <w:marTop w:val="0"/>
      <w:marBottom w:val="0"/>
      <w:divBdr>
        <w:top w:val="none" w:sz="0" w:space="0" w:color="auto"/>
        <w:left w:val="none" w:sz="0" w:space="0" w:color="auto"/>
        <w:bottom w:val="none" w:sz="0" w:space="0" w:color="auto"/>
        <w:right w:val="none" w:sz="0" w:space="0" w:color="auto"/>
      </w:divBdr>
      <w:divsChild>
        <w:div w:id="1150176766">
          <w:marLeft w:val="0"/>
          <w:marRight w:val="0"/>
          <w:marTop w:val="0"/>
          <w:marBottom w:val="0"/>
          <w:divBdr>
            <w:top w:val="none" w:sz="0" w:space="0" w:color="auto"/>
            <w:left w:val="none" w:sz="0" w:space="0" w:color="auto"/>
            <w:bottom w:val="none" w:sz="0" w:space="0" w:color="auto"/>
            <w:right w:val="none" w:sz="0" w:space="0" w:color="auto"/>
          </w:divBdr>
          <w:divsChild>
            <w:div w:id="690179530">
              <w:marLeft w:val="0"/>
              <w:marRight w:val="0"/>
              <w:marTop w:val="0"/>
              <w:marBottom w:val="0"/>
              <w:divBdr>
                <w:top w:val="none" w:sz="0" w:space="0" w:color="auto"/>
                <w:left w:val="none" w:sz="0" w:space="0" w:color="auto"/>
                <w:bottom w:val="none" w:sz="0" w:space="0" w:color="auto"/>
                <w:right w:val="none" w:sz="0" w:space="0" w:color="auto"/>
              </w:divBdr>
            </w:div>
            <w:div w:id="1672105462">
              <w:marLeft w:val="0"/>
              <w:marRight w:val="0"/>
              <w:marTop w:val="0"/>
              <w:marBottom w:val="0"/>
              <w:divBdr>
                <w:top w:val="none" w:sz="0" w:space="0" w:color="auto"/>
                <w:left w:val="none" w:sz="0" w:space="0" w:color="auto"/>
                <w:bottom w:val="none" w:sz="0" w:space="0" w:color="auto"/>
                <w:right w:val="none" w:sz="0" w:space="0" w:color="auto"/>
              </w:divBdr>
            </w:div>
            <w:div w:id="1664621967">
              <w:marLeft w:val="0"/>
              <w:marRight w:val="0"/>
              <w:marTop w:val="0"/>
              <w:marBottom w:val="0"/>
              <w:divBdr>
                <w:top w:val="none" w:sz="0" w:space="0" w:color="auto"/>
                <w:left w:val="none" w:sz="0" w:space="0" w:color="auto"/>
                <w:bottom w:val="none" w:sz="0" w:space="0" w:color="auto"/>
                <w:right w:val="none" w:sz="0" w:space="0" w:color="auto"/>
              </w:divBdr>
            </w:div>
            <w:div w:id="281890111">
              <w:marLeft w:val="0"/>
              <w:marRight w:val="0"/>
              <w:marTop w:val="0"/>
              <w:marBottom w:val="0"/>
              <w:divBdr>
                <w:top w:val="none" w:sz="0" w:space="0" w:color="auto"/>
                <w:left w:val="none" w:sz="0" w:space="0" w:color="auto"/>
                <w:bottom w:val="none" w:sz="0" w:space="0" w:color="auto"/>
                <w:right w:val="none" w:sz="0" w:space="0" w:color="auto"/>
              </w:divBdr>
            </w:div>
            <w:div w:id="399015526">
              <w:marLeft w:val="0"/>
              <w:marRight w:val="0"/>
              <w:marTop w:val="0"/>
              <w:marBottom w:val="0"/>
              <w:divBdr>
                <w:top w:val="none" w:sz="0" w:space="0" w:color="auto"/>
                <w:left w:val="none" w:sz="0" w:space="0" w:color="auto"/>
                <w:bottom w:val="none" w:sz="0" w:space="0" w:color="auto"/>
                <w:right w:val="none" w:sz="0" w:space="0" w:color="auto"/>
              </w:divBdr>
            </w:div>
            <w:div w:id="9190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534">
      <w:bodyDiv w:val="1"/>
      <w:marLeft w:val="0"/>
      <w:marRight w:val="0"/>
      <w:marTop w:val="0"/>
      <w:marBottom w:val="0"/>
      <w:divBdr>
        <w:top w:val="none" w:sz="0" w:space="0" w:color="auto"/>
        <w:left w:val="none" w:sz="0" w:space="0" w:color="auto"/>
        <w:bottom w:val="none" w:sz="0" w:space="0" w:color="auto"/>
        <w:right w:val="none" w:sz="0" w:space="0" w:color="auto"/>
      </w:divBdr>
    </w:div>
    <w:div w:id="947008708">
      <w:bodyDiv w:val="1"/>
      <w:marLeft w:val="0"/>
      <w:marRight w:val="0"/>
      <w:marTop w:val="0"/>
      <w:marBottom w:val="0"/>
      <w:divBdr>
        <w:top w:val="none" w:sz="0" w:space="0" w:color="auto"/>
        <w:left w:val="none" w:sz="0" w:space="0" w:color="auto"/>
        <w:bottom w:val="none" w:sz="0" w:space="0" w:color="auto"/>
        <w:right w:val="none" w:sz="0" w:space="0" w:color="auto"/>
      </w:divBdr>
      <w:divsChild>
        <w:div w:id="867915433">
          <w:marLeft w:val="0"/>
          <w:marRight w:val="0"/>
          <w:marTop w:val="0"/>
          <w:marBottom w:val="0"/>
          <w:divBdr>
            <w:top w:val="none" w:sz="0" w:space="0" w:color="auto"/>
            <w:left w:val="none" w:sz="0" w:space="0" w:color="auto"/>
            <w:bottom w:val="none" w:sz="0" w:space="0" w:color="auto"/>
            <w:right w:val="none" w:sz="0" w:space="0" w:color="auto"/>
          </w:divBdr>
          <w:divsChild>
            <w:div w:id="1080325773">
              <w:marLeft w:val="0"/>
              <w:marRight w:val="0"/>
              <w:marTop w:val="0"/>
              <w:marBottom w:val="0"/>
              <w:divBdr>
                <w:top w:val="none" w:sz="0" w:space="0" w:color="auto"/>
                <w:left w:val="none" w:sz="0" w:space="0" w:color="auto"/>
                <w:bottom w:val="none" w:sz="0" w:space="0" w:color="auto"/>
                <w:right w:val="none" w:sz="0" w:space="0" w:color="auto"/>
              </w:divBdr>
            </w:div>
            <w:div w:id="924144543">
              <w:marLeft w:val="0"/>
              <w:marRight w:val="0"/>
              <w:marTop w:val="0"/>
              <w:marBottom w:val="0"/>
              <w:divBdr>
                <w:top w:val="none" w:sz="0" w:space="0" w:color="auto"/>
                <w:left w:val="none" w:sz="0" w:space="0" w:color="auto"/>
                <w:bottom w:val="none" w:sz="0" w:space="0" w:color="auto"/>
                <w:right w:val="none" w:sz="0" w:space="0" w:color="auto"/>
              </w:divBdr>
            </w:div>
            <w:div w:id="1698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979">
      <w:bodyDiv w:val="1"/>
      <w:marLeft w:val="0"/>
      <w:marRight w:val="0"/>
      <w:marTop w:val="0"/>
      <w:marBottom w:val="0"/>
      <w:divBdr>
        <w:top w:val="none" w:sz="0" w:space="0" w:color="auto"/>
        <w:left w:val="none" w:sz="0" w:space="0" w:color="auto"/>
        <w:bottom w:val="none" w:sz="0" w:space="0" w:color="auto"/>
        <w:right w:val="none" w:sz="0" w:space="0" w:color="auto"/>
      </w:divBdr>
      <w:divsChild>
        <w:div w:id="2023386872">
          <w:marLeft w:val="0"/>
          <w:marRight w:val="0"/>
          <w:marTop w:val="0"/>
          <w:marBottom w:val="0"/>
          <w:divBdr>
            <w:top w:val="none" w:sz="0" w:space="0" w:color="auto"/>
            <w:left w:val="none" w:sz="0" w:space="0" w:color="auto"/>
            <w:bottom w:val="none" w:sz="0" w:space="0" w:color="auto"/>
            <w:right w:val="none" w:sz="0" w:space="0" w:color="auto"/>
          </w:divBdr>
          <w:divsChild>
            <w:div w:id="915669938">
              <w:marLeft w:val="0"/>
              <w:marRight w:val="0"/>
              <w:marTop w:val="0"/>
              <w:marBottom w:val="0"/>
              <w:divBdr>
                <w:top w:val="none" w:sz="0" w:space="0" w:color="auto"/>
                <w:left w:val="none" w:sz="0" w:space="0" w:color="auto"/>
                <w:bottom w:val="none" w:sz="0" w:space="0" w:color="auto"/>
                <w:right w:val="none" w:sz="0" w:space="0" w:color="auto"/>
              </w:divBdr>
            </w:div>
            <w:div w:id="1125462641">
              <w:marLeft w:val="0"/>
              <w:marRight w:val="0"/>
              <w:marTop w:val="0"/>
              <w:marBottom w:val="0"/>
              <w:divBdr>
                <w:top w:val="none" w:sz="0" w:space="0" w:color="auto"/>
                <w:left w:val="none" w:sz="0" w:space="0" w:color="auto"/>
                <w:bottom w:val="none" w:sz="0" w:space="0" w:color="auto"/>
                <w:right w:val="none" w:sz="0" w:space="0" w:color="auto"/>
              </w:divBdr>
            </w:div>
            <w:div w:id="1099105146">
              <w:marLeft w:val="0"/>
              <w:marRight w:val="0"/>
              <w:marTop w:val="0"/>
              <w:marBottom w:val="0"/>
              <w:divBdr>
                <w:top w:val="none" w:sz="0" w:space="0" w:color="auto"/>
                <w:left w:val="none" w:sz="0" w:space="0" w:color="auto"/>
                <w:bottom w:val="none" w:sz="0" w:space="0" w:color="auto"/>
                <w:right w:val="none" w:sz="0" w:space="0" w:color="auto"/>
              </w:divBdr>
            </w:div>
            <w:div w:id="1659647144">
              <w:marLeft w:val="0"/>
              <w:marRight w:val="0"/>
              <w:marTop w:val="0"/>
              <w:marBottom w:val="0"/>
              <w:divBdr>
                <w:top w:val="none" w:sz="0" w:space="0" w:color="auto"/>
                <w:left w:val="none" w:sz="0" w:space="0" w:color="auto"/>
                <w:bottom w:val="none" w:sz="0" w:space="0" w:color="auto"/>
                <w:right w:val="none" w:sz="0" w:space="0" w:color="auto"/>
              </w:divBdr>
            </w:div>
            <w:div w:id="732390223">
              <w:marLeft w:val="0"/>
              <w:marRight w:val="0"/>
              <w:marTop w:val="0"/>
              <w:marBottom w:val="0"/>
              <w:divBdr>
                <w:top w:val="none" w:sz="0" w:space="0" w:color="auto"/>
                <w:left w:val="none" w:sz="0" w:space="0" w:color="auto"/>
                <w:bottom w:val="none" w:sz="0" w:space="0" w:color="auto"/>
                <w:right w:val="none" w:sz="0" w:space="0" w:color="auto"/>
              </w:divBdr>
            </w:div>
            <w:div w:id="20251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formation@sante-habitat.org" TargetMode="External"/><Relationship Id="rId18" Type="http://schemas.openxmlformats.org/officeDocument/2006/relationships/image" Target="media/image4.png"/><Relationship Id="rId26" Type="http://schemas.openxmlformats.org/officeDocument/2006/relationships/hyperlink" Target="mailto:formation@sante-habitat.org" TargetMode="External"/><Relationship Id="rId3" Type="http://schemas.openxmlformats.org/officeDocument/2006/relationships/numbering" Target="numbering.xml"/><Relationship Id="rId21" Type="http://schemas.openxmlformats.org/officeDocument/2006/relationships/hyperlink" Target="mailto:formation@sante-habitat.org"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customXml" Target="ink/ink1.xml"/><Relationship Id="rId25" Type="http://schemas.openxmlformats.org/officeDocument/2006/relationships/hyperlink" Target="https://www.sante-habitat.org/formations" TargetMode="Externa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hyperlink" Target="https://www.sante-habitat.org/formation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nte-habitat.org/formations" TargetMode="External"/><Relationship Id="rId24" Type="http://schemas.openxmlformats.org/officeDocument/2006/relationships/hyperlink" Target="https://www.sante-habitat.org/formation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mailto:berangere.grisoni@sante-habitat.org" TargetMode="External"/><Relationship Id="rId28" Type="http://schemas.openxmlformats.org/officeDocument/2006/relationships/footer" Target="footer1.xml"/><Relationship Id="rId10" Type="http://schemas.openxmlformats.org/officeDocument/2006/relationships/hyperlink" Target="http://www.sante-habitat.org" TargetMode="External"/><Relationship Id="rId19" Type="http://schemas.openxmlformats.org/officeDocument/2006/relationships/hyperlink" Target="http://www.sante-habitat.org"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ante-habitat.org/formations" TargetMode="External"/><Relationship Id="rId22" Type="http://schemas.openxmlformats.org/officeDocument/2006/relationships/hyperlink" Target="mailto:secretariat@sante-habitat.org" TargetMode="External"/><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hyperlink" Target="mailto:berangere.grisoni@sante-habitat.org" TargetMode="External"/><Relationship Id="rId2" Type="http://schemas.openxmlformats.org/officeDocument/2006/relationships/hyperlink" Target="mailto:formation@sante-habitat.org" TargetMode="External"/><Relationship Id="rId1" Type="http://schemas.openxmlformats.org/officeDocument/2006/relationships/hyperlink" Target="http://www.sante-habitat.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ante-habita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do\Downloads\Document%20FSH.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08:58:45.286"/>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212745"/>
      </a:dk2>
      <a:lt2>
        <a:srgbClr val="B4DCFA"/>
      </a:lt2>
      <a:accent1>
        <a:srgbClr val="F5A157"/>
      </a:accent1>
      <a:accent2>
        <a:srgbClr val="0071BB"/>
      </a:accent2>
      <a:accent3>
        <a:srgbClr val="D51038"/>
      </a:accent3>
      <a:accent4>
        <a:srgbClr val="5EAB62"/>
      </a:accent4>
      <a:accent5>
        <a:srgbClr val="ADCF73"/>
      </a:accent5>
      <a:accent6>
        <a:srgbClr val="21244C"/>
      </a:accent6>
      <a:hlink>
        <a:srgbClr val="0071BB"/>
      </a:hlink>
      <a:folHlink>
        <a:srgbClr val="0071BB"/>
      </a:folHlink>
    </a:clrScheme>
    <a:fontScheme name="Luciole FSH">
      <a:majorFont>
        <a:latin typeface="Luciole"/>
        <a:ea typeface=""/>
        <a:cs typeface=""/>
      </a:majorFont>
      <a:minorFont>
        <a:latin typeface="Luciol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455F1-31CB-41C3-A547-A897FE390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FSH.dotx</Template>
  <TotalTime>0</TotalTime>
  <Pages>6</Pages>
  <Words>1137</Words>
  <Characters>6255</Characters>
  <Application>Microsoft Office Word</Application>
  <DocSecurity>0</DocSecurity>
  <Lines>52</Lines>
  <Paragraphs>14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Vuong Van</dc:creator>
  <cp:keywords/>
  <dc:description/>
  <cp:lastModifiedBy>Office</cp:lastModifiedBy>
  <cp:revision>37</cp:revision>
  <dcterms:created xsi:type="dcterms:W3CDTF">2024-10-18T15:54:00Z</dcterms:created>
  <dcterms:modified xsi:type="dcterms:W3CDTF">2024-10-21T09:39:00Z</dcterms:modified>
</cp:coreProperties>
</file>